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tbl>
      <w:tblPr>
        <w:tblStyle w:val="Tabela-Siatka"/>
        <w:tblW w:w="9464" w:type="dxa"/>
        <w:tblLook w:val="04A0" w:firstRow="1" w:lastRow="0" w:firstColumn="1" w:lastColumn="0" w:noHBand="0" w:noVBand="1"/>
      </w:tblPr>
      <w:tblGrid>
        <w:gridCol w:w="3227"/>
        <w:gridCol w:w="6237"/>
      </w:tblGrid>
      <w:tr w:rsidRPr="00D85629" w:rsidR="00D85629" w:rsidTr="22442966" w14:paraId="3498EDC9" w14:textId="77777777">
        <w:tc>
          <w:tcPr>
            <w:tcW w:w="3227" w:type="dxa"/>
            <w:tcMar/>
          </w:tcPr>
          <w:p w:rsidRPr="00D85629" w:rsidR="00D85629" w:rsidP="00D85629" w:rsidRDefault="00D85629" w14:paraId="3F35F0D8" w14:textId="1E4C91D0">
            <w:pPr>
              <w:jc w:val="center"/>
              <w:rPr>
                <w:rFonts w:eastAsia="Trebuchet MS"/>
                <w:b/>
                <w:bCs/>
                <w:sz w:val="28"/>
                <w:szCs w:val="28"/>
              </w:rPr>
            </w:pPr>
            <w:r w:rsidRPr="00D85629">
              <w:rPr>
                <w:rFonts w:eastAsia="Trebuchet MS"/>
                <w:b/>
                <w:bCs/>
                <w:sz w:val="28"/>
                <w:szCs w:val="28"/>
              </w:rPr>
              <w:t>Nazwa przedmiotu</w:t>
            </w:r>
          </w:p>
        </w:tc>
        <w:tc>
          <w:tcPr>
            <w:tcW w:w="6237" w:type="dxa"/>
            <w:tcMar/>
          </w:tcPr>
          <w:p w:rsidRPr="00D85629" w:rsidR="00D85629" w:rsidP="00D7438A" w:rsidRDefault="00D7438A" w14:paraId="136569CF" w14:textId="1A4864B3">
            <w:pPr>
              <w:jc w:val="center"/>
              <w:rPr>
                <w:rFonts w:eastAsia="Trebuchet MS"/>
                <w:sz w:val="28"/>
                <w:szCs w:val="28"/>
              </w:rPr>
            </w:pPr>
            <w:r>
              <w:rPr>
                <w:rFonts w:eastAsia="Trebuchet MS"/>
                <w:sz w:val="28"/>
                <w:szCs w:val="28"/>
              </w:rPr>
              <w:t>Bazy danych</w:t>
            </w:r>
          </w:p>
        </w:tc>
      </w:tr>
      <w:tr w:rsidRPr="00D85629" w:rsidR="00D85629" w:rsidTr="22442966" w14:paraId="61071392" w14:textId="77777777">
        <w:tc>
          <w:tcPr>
            <w:tcW w:w="3227" w:type="dxa"/>
            <w:tcMar/>
          </w:tcPr>
          <w:p w:rsidRPr="00D85629" w:rsidR="00D85629" w:rsidP="00D85629" w:rsidRDefault="00D85629" w14:paraId="69E70BB6" w14:textId="7553AFE6">
            <w:pPr>
              <w:jc w:val="center"/>
              <w:rPr>
                <w:rFonts w:eastAsia="Trebuchet MS"/>
                <w:b/>
                <w:bCs/>
                <w:sz w:val="28"/>
                <w:szCs w:val="28"/>
              </w:rPr>
            </w:pPr>
            <w:r w:rsidRPr="00D85629">
              <w:rPr>
                <w:rFonts w:eastAsia="Trebuchet MS"/>
                <w:b/>
                <w:bCs/>
                <w:sz w:val="28"/>
                <w:szCs w:val="28"/>
              </w:rPr>
              <w:t>Prowadzący zajęcia</w:t>
            </w:r>
          </w:p>
        </w:tc>
        <w:tc>
          <w:tcPr>
            <w:tcW w:w="6237" w:type="dxa"/>
            <w:tcMar/>
          </w:tcPr>
          <w:p w:rsidRPr="00D85629" w:rsidR="00D85629" w:rsidP="00D85629" w:rsidRDefault="00D85629" w14:paraId="5FB94132" w14:textId="35BD220C">
            <w:pPr>
              <w:jc w:val="center"/>
              <w:rPr>
                <w:rFonts w:eastAsia="Trebuchet MS"/>
                <w:sz w:val="28"/>
                <w:szCs w:val="28"/>
              </w:rPr>
            </w:pPr>
            <w:r w:rsidRPr="00D85629">
              <w:rPr>
                <w:rFonts w:eastAsia="Trebuchet MS"/>
                <w:sz w:val="28"/>
                <w:szCs w:val="28"/>
              </w:rPr>
              <w:t>mgr inż. Bartosz Kowal</w:t>
            </w:r>
          </w:p>
        </w:tc>
      </w:tr>
      <w:tr w:rsidRPr="00D85629" w:rsidR="00D85629" w:rsidTr="22442966" w14:paraId="682B9F59" w14:textId="77777777">
        <w:tc>
          <w:tcPr>
            <w:tcW w:w="3227" w:type="dxa"/>
            <w:tcMar/>
          </w:tcPr>
          <w:p w:rsidRPr="00D85629" w:rsidR="00D85629" w:rsidP="00D85629" w:rsidRDefault="00D85629" w14:paraId="6786C445" w14:textId="16AF5C72">
            <w:pPr>
              <w:jc w:val="center"/>
              <w:rPr>
                <w:rFonts w:eastAsia="Trebuchet MS"/>
                <w:b/>
                <w:bCs/>
                <w:sz w:val="28"/>
                <w:szCs w:val="28"/>
              </w:rPr>
            </w:pPr>
            <w:r w:rsidRPr="00D85629">
              <w:rPr>
                <w:rFonts w:eastAsia="Trebuchet MS"/>
                <w:b/>
                <w:bCs/>
                <w:sz w:val="28"/>
                <w:szCs w:val="28"/>
              </w:rPr>
              <w:t>Tryb zajęć</w:t>
            </w:r>
          </w:p>
        </w:tc>
        <w:tc>
          <w:tcPr>
            <w:tcW w:w="6237" w:type="dxa"/>
            <w:tcMar/>
          </w:tcPr>
          <w:p w:rsidRPr="00D85629" w:rsidR="00D85629" w:rsidP="00D85629" w:rsidRDefault="00D85629" w14:paraId="38246B0D" w14:textId="10B2C264">
            <w:pPr>
              <w:jc w:val="center"/>
              <w:rPr>
                <w:rFonts w:eastAsia="Trebuchet MS"/>
                <w:sz w:val="28"/>
                <w:szCs w:val="28"/>
              </w:rPr>
            </w:pPr>
            <w:r w:rsidRPr="00D85629">
              <w:rPr>
                <w:rFonts w:eastAsia="Trebuchet MS"/>
                <w:sz w:val="28"/>
                <w:szCs w:val="28"/>
              </w:rPr>
              <w:t>Laboratoria</w:t>
            </w:r>
          </w:p>
        </w:tc>
      </w:tr>
      <w:tr w:rsidRPr="00D85629" w:rsidR="00592293" w:rsidTr="22442966" w14:paraId="7ADEA607" w14:textId="77777777">
        <w:tc>
          <w:tcPr>
            <w:tcW w:w="3227" w:type="dxa"/>
            <w:tcMar/>
          </w:tcPr>
          <w:p w:rsidR="00592293" w:rsidP="00592293" w:rsidRDefault="00592293" w14:paraId="78DCA9E9" w14:textId="05138505">
            <w:pPr>
              <w:jc w:val="center"/>
              <w:rPr>
                <w:rFonts w:eastAsia="Trebuchet MS"/>
                <w:b/>
                <w:bCs/>
                <w:sz w:val="28"/>
                <w:szCs w:val="28"/>
              </w:rPr>
            </w:pPr>
            <w:r>
              <w:rPr>
                <w:rFonts w:eastAsia="Trebuchet MS"/>
                <w:b/>
                <w:bCs/>
                <w:sz w:val="28"/>
                <w:szCs w:val="28"/>
              </w:rPr>
              <w:t>Imię i nazwisko</w:t>
            </w:r>
          </w:p>
        </w:tc>
        <w:tc>
          <w:tcPr>
            <w:tcW w:w="6237" w:type="dxa"/>
            <w:tcMar/>
          </w:tcPr>
          <w:p w:rsidRPr="00D85629" w:rsidR="00592293" w:rsidP="00592293" w:rsidRDefault="00592293" w14:paraId="446F3F5D" w14:textId="2ED73804">
            <w:pPr>
              <w:jc w:val="center"/>
              <w:rPr>
                <w:rFonts w:eastAsia="Trebuchet MS"/>
                <w:sz w:val="28"/>
                <w:szCs w:val="28"/>
              </w:rPr>
            </w:pPr>
            <w:r w:rsidRPr="34D7D76D" w:rsidR="7F703B7C">
              <w:rPr>
                <w:rFonts w:eastAsia="Trebuchet MS"/>
                <w:sz w:val="28"/>
                <w:szCs w:val="28"/>
              </w:rPr>
              <w:t>Marek Karbarz</w:t>
            </w:r>
          </w:p>
        </w:tc>
      </w:tr>
      <w:tr w:rsidRPr="00D85629" w:rsidR="00592293" w:rsidTr="22442966" w14:paraId="30DF5E79" w14:textId="77777777">
        <w:tc>
          <w:tcPr>
            <w:tcW w:w="3227" w:type="dxa"/>
            <w:tcMar/>
          </w:tcPr>
          <w:p w:rsidRPr="00D85629" w:rsidR="00592293" w:rsidP="00592293" w:rsidRDefault="00592293" w14:paraId="4AE0987E" w14:textId="1CCE6256">
            <w:pPr>
              <w:jc w:val="center"/>
              <w:rPr>
                <w:rFonts w:eastAsia="Trebuchet MS"/>
                <w:b/>
                <w:bCs/>
                <w:sz w:val="28"/>
                <w:szCs w:val="28"/>
              </w:rPr>
            </w:pPr>
            <w:r>
              <w:rPr>
                <w:rFonts w:eastAsia="Trebuchet MS"/>
                <w:b/>
                <w:bCs/>
                <w:sz w:val="28"/>
                <w:szCs w:val="28"/>
              </w:rPr>
              <w:t>Grupa laboratoryjna</w:t>
            </w:r>
          </w:p>
        </w:tc>
        <w:tc>
          <w:tcPr>
            <w:tcW w:w="6237" w:type="dxa"/>
            <w:tcMar/>
          </w:tcPr>
          <w:p w:rsidRPr="00D85629" w:rsidR="00592293" w:rsidP="00592293" w:rsidRDefault="00592293" w14:paraId="254706DF" w14:textId="7CC1CCBA">
            <w:pPr>
              <w:jc w:val="center"/>
              <w:rPr>
                <w:rFonts w:eastAsia="Trebuchet MS"/>
                <w:sz w:val="28"/>
                <w:szCs w:val="28"/>
              </w:rPr>
            </w:pPr>
            <w:r w:rsidRPr="34D7D76D" w:rsidR="00592293">
              <w:rPr>
                <w:rFonts w:eastAsia="Trebuchet MS"/>
                <w:sz w:val="28"/>
                <w:szCs w:val="28"/>
              </w:rPr>
              <w:t>L</w:t>
            </w:r>
            <w:r w:rsidRPr="34D7D76D" w:rsidR="7BA8A613">
              <w:rPr>
                <w:rFonts w:eastAsia="Trebuchet MS"/>
                <w:sz w:val="28"/>
                <w:szCs w:val="28"/>
              </w:rPr>
              <w:t>3</w:t>
            </w:r>
          </w:p>
        </w:tc>
      </w:tr>
      <w:tr w:rsidRPr="00D85629" w:rsidR="00592293" w:rsidTr="22442966" w14:paraId="0B290484" w14:textId="77777777">
        <w:tc>
          <w:tcPr>
            <w:tcW w:w="3227" w:type="dxa"/>
            <w:tcMar/>
          </w:tcPr>
          <w:p w:rsidRPr="00D85629" w:rsidR="00592293" w:rsidP="00592293" w:rsidRDefault="00592293" w14:paraId="6C8CFA10" w14:textId="7982D3A6">
            <w:pPr>
              <w:jc w:val="center"/>
              <w:rPr>
                <w:rFonts w:eastAsia="Trebuchet MS"/>
                <w:b/>
                <w:bCs/>
                <w:sz w:val="28"/>
                <w:szCs w:val="28"/>
              </w:rPr>
            </w:pPr>
            <w:r w:rsidRPr="00D85629">
              <w:rPr>
                <w:rFonts w:eastAsia="Trebuchet MS"/>
                <w:b/>
                <w:bCs/>
                <w:sz w:val="28"/>
                <w:szCs w:val="28"/>
              </w:rPr>
              <w:t>Data zajęć</w:t>
            </w:r>
          </w:p>
        </w:tc>
        <w:tc>
          <w:tcPr>
            <w:tcW w:w="6237" w:type="dxa"/>
            <w:tcMar/>
          </w:tcPr>
          <w:p w:rsidRPr="00D85629" w:rsidR="00592293" w:rsidP="00592293" w:rsidRDefault="00592293" w14:paraId="776224C1" w14:textId="28CDBB20">
            <w:pPr>
              <w:jc w:val="center"/>
              <w:rPr>
                <w:rFonts w:eastAsia="Trebuchet MS"/>
                <w:sz w:val="28"/>
                <w:szCs w:val="28"/>
              </w:rPr>
            </w:pPr>
            <w:r w:rsidRPr="34D7D76D" w:rsidR="5C5C0ACE">
              <w:rPr>
                <w:rFonts w:eastAsia="Trebuchet MS"/>
                <w:sz w:val="28"/>
                <w:szCs w:val="28"/>
              </w:rPr>
              <w:t>24-10-2024</w:t>
            </w:r>
          </w:p>
        </w:tc>
      </w:tr>
      <w:tr w:rsidRPr="00D85629" w:rsidR="00592293" w:rsidTr="22442966" w14:paraId="3D709CD6" w14:textId="77777777">
        <w:tc>
          <w:tcPr>
            <w:tcW w:w="3227" w:type="dxa"/>
            <w:tcMar/>
          </w:tcPr>
          <w:p w:rsidR="00592293" w:rsidP="00592293" w:rsidRDefault="00592293" w14:paraId="2B92517A" w14:textId="39BB9B16">
            <w:pPr>
              <w:jc w:val="center"/>
              <w:rPr>
                <w:rFonts w:eastAsia="Trebuchet MS"/>
                <w:b/>
                <w:bCs/>
                <w:sz w:val="28"/>
                <w:szCs w:val="28"/>
              </w:rPr>
            </w:pPr>
            <w:r>
              <w:rPr>
                <w:rFonts w:eastAsia="Trebuchet MS"/>
                <w:b/>
                <w:bCs/>
                <w:sz w:val="28"/>
                <w:szCs w:val="28"/>
              </w:rPr>
              <w:t>Temat zajęć</w:t>
            </w:r>
          </w:p>
        </w:tc>
        <w:tc>
          <w:tcPr>
            <w:tcW w:w="6237" w:type="dxa"/>
            <w:tcMar/>
          </w:tcPr>
          <w:p w:rsidRPr="00D85629" w:rsidR="00592293" w:rsidP="00592293" w:rsidRDefault="00592293" w14:paraId="274C83FF" w14:textId="37D25B71">
            <w:pPr>
              <w:jc w:val="center"/>
              <w:rPr>
                <w:rFonts w:eastAsia="Trebuchet MS"/>
                <w:sz w:val="28"/>
                <w:szCs w:val="28"/>
              </w:rPr>
            </w:pPr>
            <w:r w:rsidRPr="34D7D76D" w:rsidR="454AEBDD">
              <w:rPr>
                <w:rFonts w:eastAsia="Trebuchet MS"/>
                <w:sz w:val="28"/>
                <w:szCs w:val="28"/>
              </w:rPr>
              <w:t>Modelowanie danych diagramami klas UML</w:t>
            </w:r>
          </w:p>
        </w:tc>
      </w:tr>
      <w:tr w:rsidRPr="00D85629" w:rsidR="00592293" w:rsidTr="22442966" w14:paraId="4BF47A6D" w14:textId="77777777">
        <w:tc>
          <w:tcPr>
            <w:tcW w:w="3227" w:type="dxa"/>
            <w:tcMar/>
          </w:tcPr>
          <w:p w:rsidRPr="00D85629" w:rsidR="00592293" w:rsidP="00592293" w:rsidRDefault="00592293" w14:paraId="3F9EEDEE" w14:textId="7BB531E2">
            <w:pPr>
              <w:jc w:val="center"/>
              <w:rPr>
                <w:rFonts w:eastAsia="Trebuchet MS"/>
                <w:b/>
                <w:bCs/>
                <w:sz w:val="28"/>
                <w:szCs w:val="28"/>
              </w:rPr>
            </w:pPr>
            <w:r w:rsidRPr="00D85629">
              <w:rPr>
                <w:rFonts w:eastAsia="Trebuchet MS"/>
                <w:b/>
                <w:bCs/>
                <w:sz w:val="28"/>
                <w:szCs w:val="28"/>
              </w:rPr>
              <w:t>Data wysłania sprawozdania</w:t>
            </w:r>
          </w:p>
        </w:tc>
        <w:tc>
          <w:tcPr>
            <w:tcW w:w="6237" w:type="dxa"/>
            <w:tcMar/>
          </w:tcPr>
          <w:p w:rsidRPr="00D85629" w:rsidR="00592293" w:rsidP="00592293" w:rsidRDefault="00592293" w14:paraId="4F1AA338" w14:textId="70C9AA06">
            <w:pPr>
              <w:jc w:val="center"/>
              <w:rPr>
                <w:rFonts w:eastAsia="Trebuchet MS"/>
                <w:sz w:val="28"/>
                <w:szCs w:val="28"/>
              </w:rPr>
            </w:pPr>
            <w:r w:rsidRPr="22442966" w:rsidR="7C08E60F">
              <w:rPr>
                <w:rFonts w:eastAsia="Trebuchet MS"/>
                <w:sz w:val="28"/>
                <w:szCs w:val="28"/>
              </w:rPr>
              <w:t>0</w:t>
            </w:r>
            <w:r w:rsidRPr="22442966" w:rsidR="408430B3">
              <w:rPr>
                <w:rFonts w:eastAsia="Trebuchet MS"/>
                <w:sz w:val="28"/>
                <w:szCs w:val="28"/>
              </w:rPr>
              <w:t>3</w:t>
            </w:r>
            <w:r w:rsidRPr="22442966" w:rsidR="7C08E60F">
              <w:rPr>
                <w:rFonts w:eastAsia="Trebuchet MS"/>
                <w:sz w:val="28"/>
                <w:szCs w:val="28"/>
              </w:rPr>
              <w:t>-11-2024</w:t>
            </w:r>
          </w:p>
        </w:tc>
      </w:tr>
    </w:tbl>
    <w:p w:rsidR="00CF3C8E" w:rsidP="00D85629" w:rsidRDefault="00CF3C8E" w14:paraId="5977EC0D" w14:textId="34C95D05">
      <w:pPr>
        <w:jc w:val="center"/>
        <w:rPr>
          <w:rFonts w:eastAsia="Trebuchet MS"/>
          <w:sz w:val="24"/>
          <w:szCs w:val="24"/>
        </w:rPr>
      </w:pPr>
    </w:p>
    <w:p w:rsidR="003D304A" w:rsidP="00D85629" w:rsidRDefault="003D304A" w14:paraId="2C025518" w14:textId="334AA6F8">
      <w:pPr>
        <w:jc w:val="center"/>
        <w:rPr>
          <w:rFonts w:eastAsia="Trebuchet MS"/>
          <w:sz w:val="24"/>
          <w:szCs w:val="24"/>
        </w:rPr>
      </w:pPr>
    </w:p>
    <w:p w:rsidR="003D304A" w:rsidP="00D85629" w:rsidRDefault="003D304A" w14:paraId="51F45A06" w14:textId="262E8188">
      <w:pPr>
        <w:jc w:val="center"/>
        <w:rPr>
          <w:rFonts w:eastAsia="Trebuchet MS"/>
          <w:sz w:val="24"/>
          <w:szCs w:val="24"/>
        </w:rPr>
      </w:pPr>
    </w:p>
    <w:p w:rsidR="003D304A" w:rsidP="00D85629" w:rsidRDefault="003D304A" w14:paraId="612C00B7" w14:textId="7024632A">
      <w:pPr>
        <w:jc w:val="center"/>
        <w:rPr>
          <w:rFonts w:eastAsia="Trebuchet MS"/>
          <w:sz w:val="24"/>
          <w:szCs w:val="24"/>
        </w:rPr>
      </w:pPr>
    </w:p>
    <w:p w:rsidR="003D304A" w:rsidP="00D85629" w:rsidRDefault="003D304A" w14:paraId="3EFD37AC" w14:textId="134D8D3D">
      <w:pPr>
        <w:jc w:val="center"/>
        <w:rPr>
          <w:rFonts w:eastAsia="Trebuchet MS"/>
          <w:sz w:val="24"/>
          <w:szCs w:val="24"/>
        </w:rPr>
      </w:pPr>
    </w:p>
    <w:p w:rsidR="003D304A" w:rsidP="00D85629" w:rsidRDefault="003D304A" w14:paraId="21302924" w14:textId="4FA70499">
      <w:pPr>
        <w:jc w:val="center"/>
        <w:rPr>
          <w:rFonts w:eastAsia="Trebuchet MS"/>
          <w:sz w:val="24"/>
          <w:szCs w:val="24"/>
        </w:rPr>
      </w:pPr>
    </w:p>
    <w:p w:rsidR="003D304A" w:rsidP="00D85629" w:rsidRDefault="003D304A" w14:paraId="5568361A" w14:textId="77777777">
      <w:pPr>
        <w:jc w:val="center"/>
        <w:rPr>
          <w:rFonts w:eastAsia="Trebuchet MS"/>
          <w:sz w:val="24"/>
          <w:szCs w:val="24"/>
        </w:rPr>
      </w:pPr>
    </w:p>
    <w:p w:rsidRPr="003D304A" w:rsidR="003D304A" w:rsidP="00D85629" w:rsidRDefault="003D304A" w14:paraId="12192C93" w14:textId="4639580E">
      <w:pPr>
        <w:jc w:val="center"/>
        <w:rPr>
          <w:rFonts w:eastAsia="Trebuchet MS"/>
          <w:b/>
          <w:bCs/>
          <w:color w:val="808080" w:themeColor="background1" w:themeShade="80"/>
          <w:sz w:val="24"/>
          <w:szCs w:val="24"/>
        </w:rPr>
      </w:pPr>
      <w:r w:rsidRPr="003D304A">
        <w:rPr>
          <w:rFonts w:eastAsia="Trebuchet MS"/>
          <w:b/>
          <w:bCs/>
          <w:color w:val="808080" w:themeColor="background1" w:themeShade="80"/>
          <w:sz w:val="24"/>
          <w:szCs w:val="24"/>
        </w:rPr>
        <w:t>Informacja (usuń przed wysłaniem sprawozdania)</w:t>
      </w:r>
    </w:p>
    <w:p w:rsidRPr="003D304A" w:rsidR="003D304A" w:rsidP="003D304A" w:rsidRDefault="003D304A" w14:paraId="06E50CC4" w14:textId="58C90827">
      <w:pPr>
        <w:pStyle w:val="Akapitzlist"/>
        <w:numPr>
          <w:ilvl w:val="0"/>
          <w:numId w:val="23"/>
        </w:numPr>
        <w:rPr>
          <w:rFonts w:eastAsia="Trebuchet MS"/>
          <w:color w:val="808080" w:themeColor="background1" w:themeShade="80"/>
          <w:sz w:val="24"/>
          <w:szCs w:val="24"/>
        </w:rPr>
      </w:pPr>
      <w:r w:rsidRPr="003D304A">
        <w:rPr>
          <w:rFonts w:eastAsia="Trebuchet MS"/>
          <w:color w:val="808080" w:themeColor="background1" w:themeShade="80"/>
          <w:sz w:val="24"/>
          <w:szCs w:val="24"/>
        </w:rPr>
        <w:t>Czas na wykonanie sprawozdania: do rozpoczęcia kolejnych zajęć</w:t>
      </w:r>
    </w:p>
    <w:p w:rsidRPr="003D304A" w:rsidR="003D304A" w:rsidP="003D304A" w:rsidRDefault="003D304A" w14:paraId="20F3DE7D" w14:textId="4C899DB6">
      <w:pPr>
        <w:pStyle w:val="Akapitzlist"/>
        <w:numPr>
          <w:ilvl w:val="0"/>
          <w:numId w:val="23"/>
        </w:numPr>
        <w:jc w:val="both"/>
        <w:rPr>
          <w:rFonts w:eastAsia="Trebuchet MS"/>
          <w:color w:val="808080" w:themeColor="background1" w:themeShade="80"/>
          <w:sz w:val="24"/>
          <w:szCs w:val="24"/>
        </w:rPr>
      </w:pPr>
      <w:r w:rsidRPr="003D304A">
        <w:rPr>
          <w:rFonts w:eastAsia="Trebuchet MS"/>
          <w:color w:val="808080" w:themeColor="background1" w:themeShade="80"/>
          <w:sz w:val="24"/>
          <w:szCs w:val="24"/>
        </w:rPr>
        <w:t xml:space="preserve">Do sprawozdania należy umieścić </w:t>
      </w:r>
      <w:r w:rsidR="007D226E">
        <w:rPr>
          <w:rFonts w:eastAsia="Trebuchet MS"/>
          <w:color w:val="808080" w:themeColor="background1" w:themeShade="80"/>
          <w:sz w:val="24"/>
          <w:szCs w:val="24"/>
        </w:rPr>
        <w:t xml:space="preserve">czytelne </w:t>
      </w:r>
      <w:r w:rsidRPr="003D304A">
        <w:rPr>
          <w:rFonts w:eastAsia="Trebuchet MS"/>
          <w:b/>
          <w:bCs/>
          <w:color w:val="808080" w:themeColor="background1" w:themeShade="80"/>
          <w:sz w:val="24"/>
          <w:szCs w:val="24"/>
        </w:rPr>
        <w:t>zrzuty ekranu</w:t>
      </w:r>
      <w:r w:rsidR="00606E0F">
        <w:rPr>
          <w:rFonts w:eastAsia="Trebuchet MS"/>
          <w:b/>
          <w:bCs/>
          <w:color w:val="808080" w:themeColor="background1" w:themeShade="80"/>
          <w:sz w:val="24"/>
          <w:szCs w:val="24"/>
        </w:rPr>
        <w:t xml:space="preserve"> </w:t>
      </w:r>
      <w:r w:rsidRPr="00955FBB" w:rsidR="00955FBB">
        <w:rPr>
          <w:rFonts w:eastAsia="Trebuchet MS"/>
          <w:b/>
          <w:bCs/>
          <w:color w:val="808080" w:themeColor="background1" w:themeShade="80"/>
          <w:sz w:val="24"/>
          <w:szCs w:val="24"/>
          <w:u w:val="single"/>
        </w:rPr>
        <w:t>samodzielnie wykonanego</w:t>
      </w:r>
      <w:r w:rsidR="00955FBB">
        <w:rPr>
          <w:rFonts w:eastAsia="Trebuchet MS"/>
          <w:b/>
          <w:bCs/>
          <w:color w:val="808080" w:themeColor="background1" w:themeShade="80"/>
          <w:sz w:val="24"/>
          <w:szCs w:val="24"/>
        </w:rPr>
        <w:t xml:space="preserve"> </w:t>
      </w:r>
      <w:r w:rsidR="00606E0F">
        <w:rPr>
          <w:rFonts w:eastAsia="Trebuchet MS"/>
          <w:color w:val="808080" w:themeColor="background1" w:themeShade="80"/>
          <w:sz w:val="24"/>
          <w:szCs w:val="24"/>
        </w:rPr>
        <w:t>zada</w:t>
      </w:r>
      <w:r w:rsidR="00955FBB">
        <w:rPr>
          <w:rFonts w:eastAsia="Trebuchet MS"/>
          <w:color w:val="808080" w:themeColor="background1" w:themeShade="80"/>
          <w:sz w:val="24"/>
          <w:szCs w:val="24"/>
        </w:rPr>
        <w:t>nia</w:t>
      </w:r>
    </w:p>
    <w:p w:rsidRPr="003D304A" w:rsidR="003D304A" w:rsidP="003D304A" w:rsidRDefault="003D304A" w14:paraId="12C538C2" w14:textId="5860023B">
      <w:pPr>
        <w:pStyle w:val="Akapitzlist"/>
        <w:numPr>
          <w:ilvl w:val="0"/>
          <w:numId w:val="23"/>
        </w:numPr>
        <w:jc w:val="both"/>
        <w:rPr>
          <w:rFonts w:eastAsia="Trebuchet MS"/>
          <w:color w:val="808080" w:themeColor="background1" w:themeShade="80"/>
          <w:sz w:val="24"/>
          <w:szCs w:val="24"/>
        </w:rPr>
      </w:pPr>
      <w:r w:rsidRPr="34D7D76D" w:rsidR="003D304A">
        <w:rPr>
          <w:rFonts w:eastAsia="Trebuchet MS"/>
          <w:color w:val="808080" w:themeColor="background1" w:themeTint="FF" w:themeShade="80"/>
          <w:sz w:val="24"/>
          <w:szCs w:val="24"/>
        </w:rPr>
        <w:t xml:space="preserve">Oprócz zrzutów ekranu opisz własnymi słowami wykonane czynności, które doprowadziły do wykonania zadań </w:t>
      </w:r>
    </w:p>
    <w:p w:rsidR="34D7D76D" w:rsidRDefault="34D7D76D" w14:paraId="09646FD6" w14:textId="17D786B0">
      <w:r>
        <w:br w:type="page"/>
      </w:r>
    </w:p>
    <w:p w:rsidRPr="006B15ED" w:rsidR="003D304A" w:rsidP="22442966" w:rsidRDefault="003D304A" w14:paraId="468643F3" w14:textId="51920215">
      <w:pPr>
        <w:jc w:val="both"/>
        <w:rPr>
          <w:rFonts w:eastAsia="Trebuchet MS"/>
          <w:sz w:val="36"/>
          <w:szCs w:val="36"/>
        </w:rPr>
      </w:pPr>
      <w:r w:rsidRPr="22442966" w:rsidR="282A6590">
        <w:rPr>
          <w:rFonts w:eastAsia="Trebuchet MS"/>
          <w:sz w:val="36"/>
          <w:szCs w:val="36"/>
        </w:rPr>
        <w:t>Zadanie 1</w:t>
      </w:r>
    </w:p>
    <w:p w:rsidR="3A33FA6A" w:rsidP="22442966" w:rsidRDefault="3A33FA6A" w14:paraId="6B0CB0E9" w14:textId="37A03FB1">
      <w:pPr>
        <w:jc w:val="both"/>
        <w:rPr>
          <w:rFonts w:eastAsia="Trebuchet MS"/>
          <w:sz w:val="24"/>
          <w:szCs w:val="24"/>
        </w:rPr>
      </w:pPr>
      <w:r w:rsidRPr="22442966" w:rsidR="3A33FA6A">
        <w:rPr>
          <w:rFonts w:eastAsia="Trebuchet MS"/>
          <w:sz w:val="24"/>
          <w:szCs w:val="24"/>
        </w:rPr>
        <w:t xml:space="preserve">Na podstawie instrukcji utwórz diagram klas na poziomie konceptualnym (nazwy klas, atrybutów </w:t>
      </w:r>
      <w:r w:rsidRPr="22442966" w:rsidR="3A33FA6A">
        <w:rPr>
          <w:rFonts w:eastAsia="Trebuchet MS"/>
          <w:sz w:val="24"/>
          <w:szCs w:val="24"/>
        </w:rPr>
        <w:t xml:space="preserve">i operacji). Następnie utworzony diagram rozwiń do poziomu implementacyjnego (typy danych, </w:t>
      </w:r>
      <w:r w:rsidRPr="22442966" w:rsidR="3A33FA6A">
        <w:rPr>
          <w:rFonts w:eastAsia="Trebuchet MS"/>
          <w:sz w:val="24"/>
          <w:szCs w:val="24"/>
        </w:rPr>
        <w:t>opisy związków itp.).</w:t>
      </w:r>
    </w:p>
    <w:p w:rsidR="22442966" w:rsidP="22442966" w:rsidRDefault="22442966" w14:paraId="10DC0C68" w14:textId="2AEEDFC0">
      <w:pPr>
        <w:jc w:val="both"/>
        <w:rPr>
          <w:rFonts w:eastAsia="Trebuchet MS"/>
          <w:sz w:val="24"/>
          <w:szCs w:val="24"/>
        </w:rPr>
      </w:pPr>
    </w:p>
    <w:p w:rsidR="3A33FA6A" w:rsidP="22442966" w:rsidRDefault="3A33FA6A" w14:paraId="146FEBE2" w14:textId="7B3AFD64">
      <w:pPr>
        <w:pStyle w:val="Normalny"/>
        <w:jc w:val="both"/>
      </w:pPr>
      <w:r w:rsidR="3A33FA6A">
        <w:drawing>
          <wp:inline wp14:editId="4C14BB6A" wp14:anchorId="581C3D34">
            <wp:extent cx="5762626" cy="4800600"/>
            <wp:effectExtent l="0" t="0" r="0" b="0"/>
            <wp:docPr id="332020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3027a66bb1145c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2442966" w:rsidR="3A33FA6A">
        <w:rPr>
          <w:sz w:val="24"/>
          <w:szCs w:val="24"/>
        </w:rPr>
        <w:t xml:space="preserve">Wykonay został pierwszy </w:t>
      </w:r>
      <w:r w:rsidRPr="22442966" w:rsidR="3A33FA6A">
        <w:rPr>
          <w:sz w:val="24"/>
          <w:szCs w:val="24"/>
        </w:rPr>
        <w:t>punkt</w:t>
      </w:r>
      <w:r w:rsidRPr="22442966" w:rsidR="3A33FA6A">
        <w:rPr>
          <w:sz w:val="24"/>
          <w:szCs w:val="24"/>
        </w:rPr>
        <w:t xml:space="preserve"> czyli diagram klas na poziomie konceptualnym</w:t>
      </w:r>
    </w:p>
    <w:p w:rsidR="22442966" w:rsidRDefault="22442966" w14:paraId="55AB4A9B" w14:textId="4A1FB016">
      <w:r>
        <w:br w:type="page"/>
      </w:r>
    </w:p>
    <w:tbl>
      <w:tblPr>
        <w:tblStyle w:val="Tabela-Siatka"/>
        <w:tblW w:w="0" w:type="auto"/>
        <w:tblLayout w:type="fixed"/>
        <w:tblLook w:val="06A0" w:firstRow="1" w:lastRow="0" w:firstColumn="1" w:lastColumn="0" w:noHBand="1" w:noVBand="1"/>
      </w:tblPr>
      <w:tblGrid>
        <w:gridCol w:w="2040"/>
        <w:gridCol w:w="2700"/>
        <w:gridCol w:w="4320"/>
      </w:tblGrid>
      <w:tr w:rsidR="22442966" w:rsidTr="22442966" w14:paraId="7CA91886">
        <w:trPr>
          <w:trHeight w:val="300"/>
        </w:trPr>
        <w:tc>
          <w:tcPr>
            <w:tcW w:w="2040" w:type="dxa"/>
            <w:tcMar/>
          </w:tcPr>
          <w:p w:rsidR="5F72E1DE" w:rsidP="22442966" w:rsidRDefault="5F72E1DE" w14:paraId="46177F83" w14:textId="526146BD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Nazwa Klasy</w:t>
            </w:r>
          </w:p>
        </w:tc>
        <w:tc>
          <w:tcPr>
            <w:tcW w:w="2700" w:type="dxa"/>
            <w:tcMar/>
          </w:tcPr>
          <w:p w:rsidR="5F72E1DE" w:rsidP="22442966" w:rsidRDefault="5F72E1DE" w14:paraId="33F13D43" w14:textId="65D3C7BF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Atrybut</w:t>
            </w:r>
          </w:p>
        </w:tc>
        <w:tc>
          <w:tcPr>
            <w:tcW w:w="4320" w:type="dxa"/>
            <w:tcMar/>
          </w:tcPr>
          <w:p w:rsidR="5F72E1DE" w:rsidP="22442966" w:rsidRDefault="5F72E1DE" w14:paraId="2434DF58" w14:textId="4F10E40E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Operacja</w:t>
            </w:r>
          </w:p>
        </w:tc>
      </w:tr>
      <w:tr w:rsidR="22442966" w:rsidTr="22442966" w14:paraId="60AE97CC">
        <w:trPr>
          <w:trHeight w:val="300"/>
        </w:trPr>
        <w:tc>
          <w:tcPr>
            <w:tcW w:w="2040" w:type="dxa"/>
            <w:tcMar/>
          </w:tcPr>
          <w:p w:rsidR="5F72E1DE" w:rsidP="22442966" w:rsidRDefault="5F72E1DE" w14:paraId="669C8EB2" w14:textId="68605FCB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 xml:space="preserve">Czytelnik </w:t>
            </w:r>
          </w:p>
          <w:p w:rsidR="5F72E1DE" w:rsidP="22442966" w:rsidRDefault="5F72E1DE" w14:paraId="00C41FC5" w14:textId="2FE1D80E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niezarejestrowany</w:t>
            </w:r>
          </w:p>
        </w:tc>
        <w:tc>
          <w:tcPr>
            <w:tcW w:w="2700" w:type="dxa"/>
            <w:tcMar/>
          </w:tcPr>
          <w:p w:rsidR="5F72E1DE" w:rsidP="22442966" w:rsidRDefault="5F72E1DE" w14:paraId="1F5D6DB5" w14:textId="6397284B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 xml:space="preserve">-Nazwisko: </w:t>
            </w:r>
            <w:r w:rsidRPr="22442966" w:rsidR="3DE0CF4E">
              <w:rPr>
                <w:sz w:val="22"/>
                <w:szCs w:val="22"/>
              </w:rPr>
              <w:t>String</w:t>
            </w:r>
          </w:p>
          <w:p w:rsidR="5F72E1DE" w:rsidP="22442966" w:rsidRDefault="5F72E1DE" w14:paraId="521D45E0" w14:textId="3C1049F9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-</w:t>
            </w:r>
            <w:r w:rsidRPr="22442966" w:rsidR="5F72E1DE">
              <w:rPr>
                <w:sz w:val="22"/>
                <w:szCs w:val="22"/>
              </w:rPr>
              <w:t>Imie</w:t>
            </w:r>
            <w:r w:rsidRPr="22442966" w:rsidR="5F72E1DE">
              <w:rPr>
                <w:sz w:val="22"/>
                <w:szCs w:val="22"/>
              </w:rPr>
              <w:t xml:space="preserve">: </w:t>
            </w:r>
            <w:r w:rsidRPr="22442966" w:rsidR="77D36AEC">
              <w:rPr>
                <w:sz w:val="22"/>
                <w:szCs w:val="22"/>
              </w:rPr>
              <w:t>String</w:t>
            </w:r>
          </w:p>
          <w:p w:rsidR="5F72E1DE" w:rsidP="22442966" w:rsidRDefault="5F72E1DE" w14:paraId="65A83D99" w14:textId="5E5B4E0F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 xml:space="preserve">-Wiek: </w:t>
            </w:r>
            <w:r w:rsidRPr="22442966" w:rsidR="508F7283">
              <w:rPr>
                <w:sz w:val="22"/>
                <w:szCs w:val="22"/>
              </w:rPr>
              <w:t>Intger</w:t>
            </w:r>
          </w:p>
          <w:p w:rsidR="5F72E1DE" w:rsidP="22442966" w:rsidRDefault="5F72E1DE" w14:paraId="50F72FE8" w14:textId="10251C62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 xml:space="preserve">-Adres: </w:t>
            </w:r>
            <w:r w:rsidRPr="22442966" w:rsidR="4B9D0397">
              <w:rPr>
                <w:sz w:val="22"/>
                <w:szCs w:val="22"/>
              </w:rPr>
              <w:t>String</w:t>
            </w:r>
          </w:p>
        </w:tc>
        <w:tc>
          <w:tcPr>
            <w:tcW w:w="4320" w:type="dxa"/>
            <w:tcMar/>
          </w:tcPr>
          <w:p w:rsidR="5F72E1DE" w:rsidP="22442966" w:rsidRDefault="5F72E1DE" w14:paraId="71BBD3AE" w14:textId="36800AB2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 xml:space="preserve">+Ustaw </w:t>
            </w:r>
            <w:r w:rsidRPr="22442966" w:rsidR="5F72E1DE">
              <w:rPr>
                <w:sz w:val="22"/>
                <w:szCs w:val="22"/>
              </w:rPr>
              <w:t>Imie</w:t>
            </w:r>
            <w:r w:rsidRPr="22442966" w:rsidR="5F72E1DE">
              <w:rPr>
                <w:sz w:val="22"/>
                <w:szCs w:val="22"/>
              </w:rPr>
              <w:t>(</w:t>
            </w:r>
            <w:r w:rsidRPr="22442966" w:rsidR="5F72E1DE">
              <w:rPr>
                <w:sz w:val="22"/>
                <w:szCs w:val="22"/>
              </w:rPr>
              <w:t>Imie</w:t>
            </w:r>
            <w:r w:rsidRPr="22442966" w:rsidR="5F72E1DE">
              <w:rPr>
                <w:sz w:val="22"/>
                <w:szCs w:val="22"/>
              </w:rPr>
              <w:t>):</w:t>
            </w:r>
            <w:r w:rsidRPr="22442966" w:rsidR="4D7E95BD">
              <w:rPr>
                <w:sz w:val="22"/>
                <w:szCs w:val="22"/>
              </w:rPr>
              <w:t xml:space="preserve"> String</w:t>
            </w:r>
          </w:p>
          <w:p w:rsidR="5F72E1DE" w:rsidP="22442966" w:rsidRDefault="5F72E1DE" w14:paraId="2821303D" w14:textId="68E458AC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 xml:space="preserve">+Ustaw </w:t>
            </w:r>
            <w:r w:rsidRPr="22442966" w:rsidR="5F72E1DE">
              <w:rPr>
                <w:sz w:val="22"/>
                <w:szCs w:val="22"/>
              </w:rPr>
              <w:t>Nazwisko(</w:t>
            </w:r>
            <w:r w:rsidRPr="22442966" w:rsidR="5F72E1DE">
              <w:rPr>
                <w:sz w:val="22"/>
                <w:szCs w:val="22"/>
              </w:rPr>
              <w:t xml:space="preserve">Nazwisko): </w:t>
            </w:r>
            <w:r w:rsidRPr="22442966" w:rsidR="5262E8F0">
              <w:rPr>
                <w:sz w:val="22"/>
                <w:szCs w:val="22"/>
              </w:rPr>
              <w:t>String</w:t>
            </w:r>
          </w:p>
          <w:p w:rsidR="5F72E1DE" w:rsidP="22442966" w:rsidRDefault="5F72E1DE" w14:paraId="1F463C9B" w14:textId="3B9F10C5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 xml:space="preserve">+Ustaw </w:t>
            </w:r>
            <w:r w:rsidRPr="22442966" w:rsidR="5F72E1DE">
              <w:rPr>
                <w:sz w:val="22"/>
                <w:szCs w:val="22"/>
              </w:rPr>
              <w:t>Wiek(</w:t>
            </w:r>
            <w:r w:rsidRPr="22442966" w:rsidR="5F72E1DE">
              <w:rPr>
                <w:sz w:val="22"/>
                <w:szCs w:val="22"/>
              </w:rPr>
              <w:t xml:space="preserve">Wiek): </w:t>
            </w:r>
            <w:r w:rsidRPr="22442966" w:rsidR="2EFD9E61">
              <w:rPr>
                <w:sz w:val="22"/>
                <w:szCs w:val="22"/>
              </w:rPr>
              <w:t>Intger</w:t>
            </w:r>
          </w:p>
          <w:p w:rsidR="5F72E1DE" w:rsidP="22442966" w:rsidRDefault="5F72E1DE" w14:paraId="483A5830" w14:textId="024A08B8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 xml:space="preserve">+Ustaw </w:t>
            </w:r>
            <w:r w:rsidRPr="22442966" w:rsidR="5F72E1DE">
              <w:rPr>
                <w:sz w:val="22"/>
                <w:szCs w:val="22"/>
              </w:rPr>
              <w:t>Adres(</w:t>
            </w:r>
            <w:r w:rsidRPr="22442966" w:rsidR="5F72E1DE">
              <w:rPr>
                <w:sz w:val="22"/>
                <w:szCs w:val="22"/>
              </w:rPr>
              <w:t xml:space="preserve">Adres): </w:t>
            </w:r>
            <w:r w:rsidRPr="22442966" w:rsidR="7FD23389">
              <w:rPr>
                <w:sz w:val="22"/>
                <w:szCs w:val="22"/>
              </w:rPr>
              <w:t>String</w:t>
            </w:r>
          </w:p>
        </w:tc>
      </w:tr>
      <w:tr w:rsidR="22442966" w:rsidTr="22442966" w14:paraId="513DD79A">
        <w:trPr>
          <w:trHeight w:val="300"/>
        </w:trPr>
        <w:tc>
          <w:tcPr>
            <w:tcW w:w="2040" w:type="dxa"/>
            <w:tcMar/>
          </w:tcPr>
          <w:p w:rsidR="5F72E1DE" w:rsidP="22442966" w:rsidRDefault="5F72E1DE" w14:paraId="514A8693" w14:textId="0F9A4A3D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Rejestracja</w:t>
            </w:r>
          </w:p>
        </w:tc>
        <w:tc>
          <w:tcPr>
            <w:tcW w:w="2700" w:type="dxa"/>
            <w:tcMar/>
          </w:tcPr>
          <w:p w:rsidR="22442966" w:rsidP="22442966" w:rsidRDefault="22442966" w14:paraId="04189C3B" w14:textId="4939CD4A">
            <w:pPr>
              <w:pStyle w:val="Normalny"/>
              <w:rPr>
                <w:sz w:val="22"/>
                <w:szCs w:val="22"/>
              </w:rPr>
            </w:pPr>
          </w:p>
        </w:tc>
        <w:tc>
          <w:tcPr>
            <w:tcW w:w="4320" w:type="dxa"/>
            <w:tcMar/>
          </w:tcPr>
          <w:p w:rsidR="5F72E1DE" w:rsidP="22442966" w:rsidRDefault="5F72E1DE" w14:paraId="2B1C70FD" w14:textId="032FCA59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 xml:space="preserve">+Ustaw ID(ID): </w:t>
            </w:r>
            <w:r w:rsidRPr="22442966" w:rsidR="23B82359">
              <w:rPr>
                <w:sz w:val="22"/>
                <w:szCs w:val="22"/>
              </w:rPr>
              <w:t>Intger</w:t>
            </w:r>
          </w:p>
        </w:tc>
      </w:tr>
      <w:tr w:rsidR="22442966" w:rsidTr="22442966" w14:paraId="53C9C3C5">
        <w:trPr>
          <w:trHeight w:val="300"/>
        </w:trPr>
        <w:tc>
          <w:tcPr>
            <w:tcW w:w="2040" w:type="dxa"/>
            <w:tcMar/>
          </w:tcPr>
          <w:p w:rsidR="5F72E1DE" w:rsidP="22442966" w:rsidRDefault="5F72E1DE" w14:paraId="3AB67A54" w14:textId="39B4635C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 xml:space="preserve">Czytelnik </w:t>
            </w:r>
          </w:p>
          <w:p w:rsidR="5F72E1DE" w:rsidP="22442966" w:rsidRDefault="5F72E1DE" w14:paraId="3D376824" w14:textId="78EA187D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zarejestrowany</w:t>
            </w:r>
          </w:p>
        </w:tc>
        <w:tc>
          <w:tcPr>
            <w:tcW w:w="2700" w:type="dxa"/>
            <w:tcMar/>
          </w:tcPr>
          <w:p w:rsidR="5F72E1DE" w:rsidP="22442966" w:rsidRDefault="5F72E1DE" w14:paraId="54512CFF" w14:textId="4B0C577D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 xml:space="preserve">-Nazwisko: </w:t>
            </w:r>
            <w:r w:rsidRPr="22442966" w:rsidR="1106AA77">
              <w:rPr>
                <w:sz w:val="22"/>
                <w:szCs w:val="22"/>
              </w:rPr>
              <w:t>String</w:t>
            </w:r>
          </w:p>
          <w:p w:rsidR="5F72E1DE" w:rsidP="22442966" w:rsidRDefault="5F72E1DE" w14:paraId="35A8950D" w14:textId="0C1F94A9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-</w:t>
            </w:r>
            <w:r w:rsidRPr="22442966" w:rsidR="5F72E1DE">
              <w:rPr>
                <w:sz w:val="22"/>
                <w:szCs w:val="22"/>
              </w:rPr>
              <w:t>Imie</w:t>
            </w:r>
            <w:r w:rsidRPr="22442966" w:rsidR="5F72E1DE">
              <w:rPr>
                <w:sz w:val="22"/>
                <w:szCs w:val="22"/>
              </w:rPr>
              <w:t xml:space="preserve">: </w:t>
            </w:r>
            <w:r w:rsidRPr="22442966" w:rsidR="025B110C">
              <w:rPr>
                <w:sz w:val="22"/>
                <w:szCs w:val="22"/>
              </w:rPr>
              <w:t>String</w:t>
            </w:r>
          </w:p>
          <w:p w:rsidR="5F72E1DE" w:rsidP="22442966" w:rsidRDefault="5F72E1DE" w14:paraId="0AD6F732" w14:textId="4EF695E9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-</w:t>
            </w:r>
            <w:r w:rsidRPr="22442966" w:rsidR="5F72E1DE">
              <w:rPr>
                <w:sz w:val="22"/>
                <w:szCs w:val="22"/>
              </w:rPr>
              <w:t>Adres :</w:t>
            </w:r>
            <w:r w:rsidRPr="22442966" w:rsidR="5F72E1DE">
              <w:rPr>
                <w:sz w:val="22"/>
                <w:szCs w:val="22"/>
              </w:rPr>
              <w:t xml:space="preserve"> </w:t>
            </w:r>
            <w:r w:rsidRPr="22442966" w:rsidR="1B593031">
              <w:rPr>
                <w:sz w:val="22"/>
                <w:szCs w:val="22"/>
              </w:rPr>
              <w:t>String</w:t>
            </w:r>
          </w:p>
          <w:p w:rsidR="5F72E1DE" w:rsidP="22442966" w:rsidRDefault="5F72E1DE" w14:paraId="79671DDE" w14:textId="3BCD6BB0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 xml:space="preserve">-ID: </w:t>
            </w:r>
            <w:r w:rsidRPr="22442966" w:rsidR="29EE6BD0">
              <w:rPr>
                <w:sz w:val="22"/>
                <w:szCs w:val="22"/>
              </w:rPr>
              <w:t>Intger</w:t>
            </w:r>
          </w:p>
        </w:tc>
        <w:tc>
          <w:tcPr>
            <w:tcW w:w="4320" w:type="dxa"/>
            <w:tcMar/>
          </w:tcPr>
          <w:p w:rsidR="5F72E1DE" w:rsidP="22442966" w:rsidRDefault="5F72E1DE" w14:paraId="0ACDDAFC" w14:textId="18707899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 xml:space="preserve">+Ustaw </w:t>
            </w:r>
            <w:r w:rsidRPr="22442966" w:rsidR="5F72E1DE">
              <w:rPr>
                <w:sz w:val="22"/>
                <w:szCs w:val="22"/>
              </w:rPr>
              <w:t>Imie</w:t>
            </w:r>
            <w:r w:rsidRPr="22442966" w:rsidR="5F72E1DE">
              <w:rPr>
                <w:sz w:val="22"/>
                <w:szCs w:val="22"/>
              </w:rPr>
              <w:t>(</w:t>
            </w:r>
            <w:r w:rsidRPr="22442966" w:rsidR="5F72E1DE">
              <w:rPr>
                <w:sz w:val="22"/>
                <w:szCs w:val="22"/>
              </w:rPr>
              <w:t>Imie</w:t>
            </w:r>
            <w:r w:rsidRPr="22442966" w:rsidR="5F72E1DE">
              <w:rPr>
                <w:sz w:val="22"/>
                <w:szCs w:val="22"/>
              </w:rPr>
              <w:t xml:space="preserve">): </w:t>
            </w:r>
            <w:r w:rsidRPr="22442966" w:rsidR="23A6DD45">
              <w:rPr>
                <w:sz w:val="22"/>
                <w:szCs w:val="22"/>
              </w:rPr>
              <w:t>String</w:t>
            </w:r>
          </w:p>
          <w:p w:rsidR="5F72E1DE" w:rsidP="22442966" w:rsidRDefault="5F72E1DE" w14:paraId="5D08E7CF" w14:textId="788E605C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 xml:space="preserve">+Ustaw </w:t>
            </w:r>
            <w:r w:rsidRPr="22442966" w:rsidR="5F72E1DE">
              <w:rPr>
                <w:sz w:val="22"/>
                <w:szCs w:val="22"/>
              </w:rPr>
              <w:t>Nazwisko(</w:t>
            </w:r>
            <w:r w:rsidRPr="22442966" w:rsidR="5F72E1DE">
              <w:rPr>
                <w:sz w:val="22"/>
                <w:szCs w:val="22"/>
              </w:rPr>
              <w:t xml:space="preserve">Nazwisko): </w:t>
            </w:r>
            <w:r w:rsidRPr="22442966" w:rsidR="56D76659">
              <w:rPr>
                <w:sz w:val="22"/>
                <w:szCs w:val="22"/>
              </w:rPr>
              <w:t>String</w:t>
            </w:r>
          </w:p>
          <w:p w:rsidR="5F72E1DE" w:rsidP="22442966" w:rsidRDefault="5F72E1DE" w14:paraId="49600C9D" w14:textId="5ACC6902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 xml:space="preserve">+Ustaw </w:t>
            </w:r>
            <w:r w:rsidRPr="22442966" w:rsidR="5F72E1DE">
              <w:rPr>
                <w:sz w:val="22"/>
                <w:szCs w:val="22"/>
              </w:rPr>
              <w:t>Adres(</w:t>
            </w:r>
            <w:r w:rsidRPr="22442966" w:rsidR="5F72E1DE">
              <w:rPr>
                <w:sz w:val="22"/>
                <w:szCs w:val="22"/>
              </w:rPr>
              <w:t xml:space="preserve">Adres): </w:t>
            </w:r>
            <w:r w:rsidRPr="22442966" w:rsidR="1BF0A9F7">
              <w:rPr>
                <w:sz w:val="22"/>
                <w:szCs w:val="22"/>
              </w:rPr>
              <w:t>String</w:t>
            </w:r>
          </w:p>
          <w:p w:rsidR="5F72E1DE" w:rsidP="22442966" w:rsidRDefault="5F72E1DE" w14:paraId="55473A22" w14:textId="333078C6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 xml:space="preserve">+Ustaw ID: </w:t>
            </w:r>
            <w:r w:rsidRPr="22442966" w:rsidR="33E298D3">
              <w:rPr>
                <w:sz w:val="22"/>
                <w:szCs w:val="22"/>
              </w:rPr>
              <w:t>Intger</w:t>
            </w:r>
          </w:p>
        </w:tc>
      </w:tr>
      <w:tr w:rsidR="22442966" w:rsidTr="22442966" w14:paraId="6390CCC3">
        <w:trPr>
          <w:trHeight w:val="300"/>
        </w:trPr>
        <w:tc>
          <w:tcPr>
            <w:tcW w:w="2040" w:type="dxa"/>
            <w:tcMar/>
          </w:tcPr>
          <w:p w:rsidR="5F72E1DE" w:rsidP="22442966" w:rsidRDefault="5F72E1DE" w14:paraId="3401AB30" w14:textId="64128C06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Księgozbiór</w:t>
            </w:r>
          </w:p>
        </w:tc>
        <w:tc>
          <w:tcPr>
            <w:tcW w:w="2700" w:type="dxa"/>
            <w:tcMar/>
          </w:tcPr>
          <w:p w:rsidR="5F72E1DE" w:rsidP="22442966" w:rsidRDefault="5F72E1DE" w14:paraId="1878ECF3" w14:textId="3690F5EB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-</w:t>
            </w:r>
            <w:r w:rsidRPr="22442966" w:rsidR="5F72E1DE">
              <w:rPr>
                <w:sz w:val="22"/>
                <w:szCs w:val="22"/>
              </w:rPr>
              <w:t>LiczbaKsiążek</w:t>
            </w:r>
            <w:r w:rsidRPr="22442966" w:rsidR="5F72E1DE">
              <w:rPr>
                <w:sz w:val="22"/>
                <w:szCs w:val="22"/>
              </w:rPr>
              <w:t xml:space="preserve">: </w:t>
            </w:r>
            <w:r w:rsidRPr="22442966" w:rsidR="46A4DDBF">
              <w:rPr>
                <w:sz w:val="22"/>
                <w:szCs w:val="22"/>
              </w:rPr>
              <w:t>Intger</w:t>
            </w:r>
          </w:p>
        </w:tc>
        <w:tc>
          <w:tcPr>
            <w:tcW w:w="4320" w:type="dxa"/>
            <w:tcMar/>
          </w:tcPr>
          <w:p w:rsidR="5F72E1DE" w:rsidP="22442966" w:rsidRDefault="5F72E1DE" w14:paraId="0D32E2CA" w14:textId="616FCBC7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+</w:t>
            </w:r>
            <w:r w:rsidRPr="22442966" w:rsidR="5F72E1DE">
              <w:rPr>
                <w:sz w:val="22"/>
                <w:szCs w:val="22"/>
              </w:rPr>
              <w:t>SzukajKsiążke</w:t>
            </w:r>
            <w:r w:rsidRPr="22442966" w:rsidR="5F72E1DE">
              <w:rPr>
                <w:sz w:val="22"/>
                <w:szCs w:val="22"/>
              </w:rPr>
              <w:t>(</w:t>
            </w:r>
            <w:r w:rsidRPr="22442966" w:rsidR="5F72E1DE">
              <w:rPr>
                <w:sz w:val="22"/>
                <w:szCs w:val="22"/>
              </w:rPr>
              <w:t>Tytuł:String</w:t>
            </w:r>
            <w:r w:rsidRPr="22442966" w:rsidR="5F72E1DE">
              <w:rPr>
                <w:sz w:val="22"/>
                <w:szCs w:val="22"/>
              </w:rPr>
              <w:t xml:space="preserve">): </w:t>
            </w:r>
            <w:r w:rsidRPr="22442966" w:rsidR="637DD93D">
              <w:rPr>
                <w:sz w:val="22"/>
                <w:szCs w:val="22"/>
              </w:rPr>
              <w:t>String</w:t>
            </w:r>
          </w:p>
          <w:p w:rsidR="5F72E1DE" w:rsidP="22442966" w:rsidRDefault="5F72E1DE" w14:paraId="4DC9A5C3" w14:textId="5D9A6D7F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+</w:t>
            </w:r>
            <w:r w:rsidRPr="22442966" w:rsidR="5F72E1DE">
              <w:rPr>
                <w:sz w:val="22"/>
                <w:szCs w:val="22"/>
              </w:rPr>
              <w:t>PobierzLiczbeKsiążęk</w:t>
            </w:r>
            <w:r w:rsidRPr="22442966" w:rsidR="5F72E1DE">
              <w:rPr>
                <w:sz w:val="22"/>
                <w:szCs w:val="22"/>
              </w:rPr>
              <w:t>():</w:t>
            </w:r>
            <w:r w:rsidRPr="22442966" w:rsidR="426331F3">
              <w:rPr>
                <w:sz w:val="22"/>
                <w:szCs w:val="22"/>
              </w:rPr>
              <w:t>Intger</w:t>
            </w:r>
          </w:p>
        </w:tc>
      </w:tr>
      <w:tr w:rsidR="22442966" w:rsidTr="22442966" w14:paraId="7A16C094">
        <w:trPr>
          <w:trHeight w:val="300"/>
        </w:trPr>
        <w:tc>
          <w:tcPr>
            <w:tcW w:w="2040" w:type="dxa"/>
            <w:tcMar/>
          </w:tcPr>
          <w:p w:rsidR="5F72E1DE" w:rsidP="22442966" w:rsidRDefault="5F72E1DE" w14:paraId="15E07081" w14:textId="09246738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Książka</w:t>
            </w:r>
          </w:p>
        </w:tc>
        <w:tc>
          <w:tcPr>
            <w:tcW w:w="2700" w:type="dxa"/>
            <w:tcMar/>
          </w:tcPr>
          <w:p w:rsidR="5F72E1DE" w:rsidP="22442966" w:rsidRDefault="5F72E1DE" w14:paraId="3AF9561D" w14:textId="1672D06E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 xml:space="preserve">-Tytuł: </w:t>
            </w:r>
            <w:r w:rsidRPr="22442966" w:rsidR="331FD027">
              <w:rPr>
                <w:sz w:val="22"/>
                <w:szCs w:val="22"/>
              </w:rPr>
              <w:t>String</w:t>
            </w:r>
          </w:p>
          <w:p w:rsidR="5F72E1DE" w:rsidP="22442966" w:rsidRDefault="5F72E1DE" w14:paraId="72BC48F6" w14:textId="36D01804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 xml:space="preserve">-Autor: </w:t>
            </w:r>
            <w:r w:rsidRPr="22442966" w:rsidR="320FC79C">
              <w:rPr>
                <w:sz w:val="22"/>
                <w:szCs w:val="22"/>
              </w:rPr>
              <w:t>String</w:t>
            </w:r>
          </w:p>
          <w:p w:rsidR="5F72E1DE" w:rsidP="22442966" w:rsidRDefault="5F72E1DE" w14:paraId="30548064" w14:textId="141370C1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 xml:space="preserve">-Opis: </w:t>
            </w:r>
            <w:r w:rsidRPr="22442966" w:rsidR="33C65FB7">
              <w:rPr>
                <w:sz w:val="22"/>
                <w:szCs w:val="22"/>
              </w:rPr>
              <w:t>String</w:t>
            </w:r>
          </w:p>
          <w:p w:rsidR="5F72E1DE" w:rsidP="22442966" w:rsidRDefault="5F72E1DE" w14:paraId="11252492" w14:textId="7CFF2C74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-</w:t>
            </w:r>
            <w:r w:rsidRPr="22442966" w:rsidR="5F72E1DE">
              <w:rPr>
                <w:sz w:val="22"/>
                <w:szCs w:val="22"/>
              </w:rPr>
              <w:t>NrBiblioteczny</w:t>
            </w:r>
            <w:r w:rsidRPr="22442966" w:rsidR="5F72E1DE">
              <w:rPr>
                <w:sz w:val="22"/>
                <w:szCs w:val="22"/>
              </w:rPr>
              <w:t xml:space="preserve">: </w:t>
            </w:r>
            <w:r w:rsidRPr="22442966" w:rsidR="43090B80">
              <w:rPr>
                <w:sz w:val="22"/>
                <w:szCs w:val="22"/>
              </w:rPr>
              <w:t>Intger</w:t>
            </w:r>
          </w:p>
        </w:tc>
        <w:tc>
          <w:tcPr>
            <w:tcW w:w="4320" w:type="dxa"/>
            <w:tcMar/>
          </w:tcPr>
          <w:p w:rsidR="5F72E1DE" w:rsidP="22442966" w:rsidRDefault="5F72E1DE" w14:paraId="1FB77D68" w14:textId="2EA5F3B2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+</w:t>
            </w:r>
            <w:r w:rsidRPr="22442966" w:rsidR="5F72E1DE">
              <w:rPr>
                <w:sz w:val="22"/>
                <w:szCs w:val="22"/>
              </w:rPr>
              <w:t>DodajKsiążke</w:t>
            </w:r>
            <w:r w:rsidRPr="22442966" w:rsidR="5F72E1DE">
              <w:rPr>
                <w:sz w:val="22"/>
                <w:szCs w:val="22"/>
              </w:rPr>
              <w:t>(</w:t>
            </w:r>
            <w:r w:rsidRPr="22442966" w:rsidR="5F72E1DE">
              <w:rPr>
                <w:sz w:val="22"/>
                <w:szCs w:val="22"/>
              </w:rPr>
              <w:t>Tytuł:String</w:t>
            </w:r>
            <w:r w:rsidRPr="22442966" w:rsidR="5F72E1DE">
              <w:rPr>
                <w:sz w:val="22"/>
                <w:szCs w:val="22"/>
              </w:rPr>
              <w:t xml:space="preserve">, </w:t>
            </w:r>
            <w:r w:rsidRPr="22442966" w:rsidR="5F72E1DE">
              <w:rPr>
                <w:sz w:val="22"/>
                <w:szCs w:val="22"/>
              </w:rPr>
              <w:t>Autor:String</w:t>
            </w:r>
            <w:r w:rsidRPr="22442966" w:rsidR="5F72E1DE">
              <w:rPr>
                <w:sz w:val="22"/>
                <w:szCs w:val="22"/>
              </w:rPr>
              <w:t xml:space="preserve">, </w:t>
            </w:r>
          </w:p>
          <w:p w:rsidR="5F72E1DE" w:rsidP="22442966" w:rsidRDefault="5F72E1DE" w14:paraId="4CE7F6D6" w14:textId="3469751F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NrBiblioteczny:Integer</w:t>
            </w:r>
            <w:r w:rsidRPr="22442966" w:rsidR="5F72E1DE">
              <w:rPr>
                <w:sz w:val="22"/>
                <w:szCs w:val="22"/>
              </w:rPr>
              <w:t xml:space="preserve">): </w:t>
            </w:r>
            <w:r w:rsidRPr="22442966" w:rsidR="5F72E1DE">
              <w:rPr>
                <w:sz w:val="22"/>
                <w:szCs w:val="22"/>
              </w:rPr>
              <w:t>Boolean</w:t>
            </w:r>
            <w:r w:rsidRPr="22442966" w:rsidR="5F72E1DE">
              <w:rPr>
                <w:sz w:val="22"/>
                <w:szCs w:val="22"/>
              </w:rPr>
              <w:t xml:space="preserve"> </w:t>
            </w:r>
          </w:p>
          <w:p w:rsidR="5F72E1DE" w:rsidP="22442966" w:rsidRDefault="5F72E1DE" w14:paraId="35D39356" w14:textId="0D3F135F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+</w:t>
            </w:r>
            <w:r w:rsidRPr="22442966" w:rsidR="5F72E1DE">
              <w:rPr>
                <w:sz w:val="22"/>
                <w:szCs w:val="22"/>
              </w:rPr>
              <w:t>UsunKsiążke</w:t>
            </w:r>
            <w:r w:rsidRPr="22442966" w:rsidR="5F72E1DE">
              <w:rPr>
                <w:sz w:val="22"/>
                <w:szCs w:val="22"/>
              </w:rPr>
              <w:t>(</w:t>
            </w:r>
            <w:r w:rsidRPr="22442966" w:rsidR="5F72E1DE">
              <w:rPr>
                <w:sz w:val="22"/>
                <w:szCs w:val="22"/>
              </w:rPr>
              <w:t>NrBiblioteczny:Integer</w:t>
            </w:r>
            <w:r w:rsidRPr="22442966" w:rsidR="5F72E1DE">
              <w:rPr>
                <w:sz w:val="22"/>
                <w:szCs w:val="22"/>
              </w:rPr>
              <w:t>):</w:t>
            </w:r>
            <w:r w:rsidRPr="22442966" w:rsidR="5F72E1DE">
              <w:rPr>
                <w:sz w:val="22"/>
                <w:szCs w:val="22"/>
              </w:rPr>
              <w:t>Void</w:t>
            </w:r>
            <w:r w:rsidRPr="22442966" w:rsidR="5F72E1DE">
              <w:rPr>
                <w:sz w:val="22"/>
                <w:szCs w:val="22"/>
              </w:rPr>
              <w:t xml:space="preserve"> </w:t>
            </w:r>
          </w:p>
          <w:p w:rsidR="5F72E1DE" w:rsidP="22442966" w:rsidRDefault="5F72E1DE" w14:paraId="21E4E14A" w14:textId="34273103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+</w:t>
            </w:r>
            <w:r w:rsidRPr="22442966" w:rsidR="5F72E1DE">
              <w:rPr>
                <w:sz w:val="22"/>
                <w:szCs w:val="22"/>
              </w:rPr>
              <w:t>PobierzOpis</w:t>
            </w:r>
            <w:r w:rsidRPr="22442966" w:rsidR="5F72E1DE">
              <w:rPr>
                <w:sz w:val="22"/>
                <w:szCs w:val="22"/>
              </w:rPr>
              <w:t>(</w:t>
            </w:r>
            <w:r w:rsidRPr="22442966" w:rsidR="5F72E1DE">
              <w:rPr>
                <w:sz w:val="22"/>
                <w:szCs w:val="22"/>
              </w:rPr>
              <w:t>NrBiblioteczny:Integer</w:t>
            </w:r>
            <w:r w:rsidRPr="22442966" w:rsidR="5F72E1DE">
              <w:rPr>
                <w:sz w:val="22"/>
                <w:szCs w:val="22"/>
              </w:rPr>
              <w:t>):String</w:t>
            </w:r>
          </w:p>
        </w:tc>
      </w:tr>
      <w:tr w:rsidR="22442966" w:rsidTr="22442966" w14:paraId="0565143A">
        <w:trPr>
          <w:trHeight w:val="300"/>
        </w:trPr>
        <w:tc>
          <w:tcPr>
            <w:tcW w:w="2040" w:type="dxa"/>
            <w:tcMar/>
          </w:tcPr>
          <w:p w:rsidR="5F72E1DE" w:rsidP="22442966" w:rsidRDefault="5F72E1DE" w14:paraId="1A87E755" w14:textId="36503F05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 xml:space="preserve">Lista </w:t>
            </w:r>
            <w:r w:rsidRPr="22442966" w:rsidR="5F72E1DE">
              <w:rPr>
                <w:sz w:val="22"/>
                <w:szCs w:val="22"/>
              </w:rPr>
              <w:t>Wypożyczeń</w:t>
            </w:r>
          </w:p>
        </w:tc>
        <w:tc>
          <w:tcPr>
            <w:tcW w:w="2700" w:type="dxa"/>
            <w:tcMar/>
          </w:tcPr>
          <w:p w:rsidR="5F72E1DE" w:rsidP="22442966" w:rsidRDefault="5F72E1DE" w14:paraId="7EBF61FE" w14:textId="4EE90064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-</w:t>
            </w:r>
            <w:r w:rsidRPr="22442966" w:rsidR="5F72E1DE">
              <w:rPr>
                <w:sz w:val="22"/>
                <w:szCs w:val="22"/>
              </w:rPr>
              <w:t>Numer_wypożyczenia</w:t>
            </w:r>
            <w:r w:rsidRPr="22442966" w:rsidR="5F72E1DE">
              <w:rPr>
                <w:sz w:val="22"/>
                <w:szCs w:val="22"/>
              </w:rPr>
              <w:t xml:space="preserve">: </w:t>
            </w:r>
          </w:p>
          <w:p w:rsidR="1AB36C31" w:rsidP="22442966" w:rsidRDefault="1AB36C31" w14:paraId="0CF48098" w14:textId="154F6C57">
            <w:pPr>
              <w:pStyle w:val="Normalny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22442966" w:rsidR="1AB36C31">
              <w:rPr>
                <w:sz w:val="22"/>
                <w:szCs w:val="22"/>
              </w:rPr>
              <w:t>Intger</w:t>
            </w:r>
          </w:p>
          <w:p w:rsidR="5F72E1DE" w:rsidP="22442966" w:rsidRDefault="5F72E1DE" w14:paraId="4B9160E2" w14:textId="1C3D0C78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-</w:t>
            </w:r>
            <w:r w:rsidRPr="22442966" w:rsidR="5F72E1DE">
              <w:rPr>
                <w:sz w:val="22"/>
                <w:szCs w:val="22"/>
              </w:rPr>
              <w:t>ID_czytelnika</w:t>
            </w:r>
            <w:r w:rsidRPr="22442966" w:rsidR="5F72E1DE">
              <w:rPr>
                <w:sz w:val="22"/>
                <w:szCs w:val="22"/>
              </w:rPr>
              <w:t xml:space="preserve">: </w:t>
            </w:r>
            <w:r w:rsidRPr="22442966" w:rsidR="0935880F">
              <w:rPr>
                <w:sz w:val="22"/>
                <w:szCs w:val="22"/>
              </w:rPr>
              <w:t>Intger</w:t>
            </w:r>
          </w:p>
        </w:tc>
        <w:tc>
          <w:tcPr>
            <w:tcW w:w="4320" w:type="dxa"/>
            <w:tcMar/>
          </w:tcPr>
          <w:p w:rsidR="5F72E1DE" w:rsidP="22442966" w:rsidRDefault="5F72E1DE" w14:paraId="57048A99" w14:textId="5700DD9F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+</w:t>
            </w:r>
            <w:r w:rsidRPr="22442966" w:rsidR="5F72E1DE">
              <w:rPr>
                <w:sz w:val="22"/>
                <w:szCs w:val="22"/>
              </w:rPr>
              <w:t>ZamówKsiążke</w:t>
            </w:r>
            <w:r w:rsidRPr="22442966" w:rsidR="5F72E1DE">
              <w:rPr>
                <w:sz w:val="22"/>
                <w:szCs w:val="22"/>
              </w:rPr>
              <w:t>(</w:t>
            </w:r>
            <w:r w:rsidRPr="22442966" w:rsidR="5F72E1DE">
              <w:rPr>
                <w:sz w:val="22"/>
                <w:szCs w:val="22"/>
              </w:rPr>
              <w:t>NrBiblioteczny</w:t>
            </w:r>
            <w:r w:rsidRPr="22442966" w:rsidR="5F72E1DE">
              <w:rPr>
                <w:sz w:val="22"/>
                <w:szCs w:val="22"/>
              </w:rPr>
              <w:t xml:space="preserve">: </w:t>
            </w:r>
            <w:r w:rsidRPr="22442966" w:rsidR="5F72E1DE">
              <w:rPr>
                <w:sz w:val="22"/>
                <w:szCs w:val="22"/>
              </w:rPr>
              <w:t>Integer</w:t>
            </w:r>
            <w:r w:rsidRPr="22442966" w:rsidR="5F72E1DE">
              <w:rPr>
                <w:sz w:val="22"/>
                <w:szCs w:val="22"/>
              </w:rPr>
              <w:t xml:space="preserve">): </w:t>
            </w:r>
          </w:p>
          <w:p w:rsidR="5F72E1DE" w:rsidP="22442966" w:rsidRDefault="5F72E1DE" w14:paraId="2F2A88EE" w14:textId="21FB88C2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Boolean</w:t>
            </w:r>
            <w:r w:rsidRPr="22442966" w:rsidR="5F72E1DE">
              <w:rPr>
                <w:sz w:val="22"/>
                <w:szCs w:val="22"/>
              </w:rPr>
              <w:t xml:space="preserve"> </w:t>
            </w:r>
          </w:p>
          <w:p w:rsidR="5F72E1DE" w:rsidP="22442966" w:rsidRDefault="5F72E1DE" w14:paraId="5E858FB3" w14:textId="4355D6FB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+</w:t>
            </w:r>
            <w:r w:rsidRPr="22442966" w:rsidR="5F72E1DE">
              <w:rPr>
                <w:sz w:val="22"/>
                <w:szCs w:val="22"/>
              </w:rPr>
              <w:t>PożyczKsiązke</w:t>
            </w:r>
            <w:r w:rsidRPr="22442966" w:rsidR="5F72E1DE">
              <w:rPr>
                <w:sz w:val="22"/>
                <w:szCs w:val="22"/>
              </w:rPr>
              <w:t>(</w:t>
            </w:r>
            <w:r w:rsidRPr="22442966" w:rsidR="5F72E1DE">
              <w:rPr>
                <w:sz w:val="22"/>
                <w:szCs w:val="22"/>
              </w:rPr>
              <w:t>NrBiblioteczny</w:t>
            </w:r>
            <w:r w:rsidRPr="22442966" w:rsidR="5F72E1DE">
              <w:rPr>
                <w:sz w:val="22"/>
                <w:szCs w:val="22"/>
              </w:rPr>
              <w:t xml:space="preserve">: </w:t>
            </w:r>
            <w:r w:rsidRPr="22442966" w:rsidR="5F72E1DE">
              <w:rPr>
                <w:sz w:val="22"/>
                <w:szCs w:val="22"/>
              </w:rPr>
              <w:t>Integer</w:t>
            </w:r>
            <w:r w:rsidRPr="22442966" w:rsidR="5F72E1DE">
              <w:rPr>
                <w:sz w:val="22"/>
                <w:szCs w:val="22"/>
              </w:rPr>
              <w:t xml:space="preserve">): </w:t>
            </w:r>
          </w:p>
          <w:p w:rsidR="5F72E1DE" w:rsidP="22442966" w:rsidRDefault="5F72E1DE" w14:paraId="3EB3B20F" w14:textId="308FFD6E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Boolean</w:t>
            </w:r>
            <w:r w:rsidRPr="22442966" w:rsidR="5F72E1DE">
              <w:rPr>
                <w:sz w:val="22"/>
                <w:szCs w:val="22"/>
              </w:rPr>
              <w:t xml:space="preserve"> </w:t>
            </w:r>
          </w:p>
          <w:p w:rsidR="5F72E1DE" w:rsidP="22442966" w:rsidRDefault="5F72E1DE" w14:paraId="1266855F" w14:textId="32EB35A8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+</w:t>
            </w:r>
            <w:r w:rsidRPr="22442966" w:rsidR="5F72E1DE">
              <w:rPr>
                <w:sz w:val="22"/>
                <w:szCs w:val="22"/>
              </w:rPr>
              <w:t>ZwrócKsiążke</w:t>
            </w:r>
            <w:r w:rsidRPr="22442966" w:rsidR="5F72E1DE">
              <w:rPr>
                <w:sz w:val="22"/>
                <w:szCs w:val="22"/>
              </w:rPr>
              <w:t>(</w:t>
            </w:r>
            <w:r w:rsidRPr="22442966" w:rsidR="5F72E1DE">
              <w:rPr>
                <w:sz w:val="22"/>
                <w:szCs w:val="22"/>
              </w:rPr>
              <w:t>NrBiblioteczny</w:t>
            </w:r>
            <w:r w:rsidRPr="22442966" w:rsidR="5F72E1DE">
              <w:rPr>
                <w:sz w:val="22"/>
                <w:szCs w:val="22"/>
              </w:rPr>
              <w:t xml:space="preserve">: </w:t>
            </w:r>
            <w:r w:rsidRPr="22442966" w:rsidR="5F72E1DE">
              <w:rPr>
                <w:sz w:val="22"/>
                <w:szCs w:val="22"/>
              </w:rPr>
              <w:t>Integer</w:t>
            </w:r>
            <w:r w:rsidRPr="22442966" w:rsidR="5F72E1DE">
              <w:rPr>
                <w:sz w:val="22"/>
                <w:szCs w:val="22"/>
              </w:rPr>
              <w:t xml:space="preserve">): </w:t>
            </w:r>
          </w:p>
          <w:p w:rsidR="5F72E1DE" w:rsidP="22442966" w:rsidRDefault="5F72E1DE" w14:paraId="042FA9AB" w14:textId="3990B6BF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Boolean</w:t>
            </w:r>
          </w:p>
        </w:tc>
      </w:tr>
      <w:tr w:rsidR="22442966" w:rsidTr="22442966" w14:paraId="02F0AFFC">
        <w:trPr>
          <w:trHeight w:val="300"/>
        </w:trPr>
        <w:tc>
          <w:tcPr>
            <w:tcW w:w="2040" w:type="dxa"/>
            <w:tcMar/>
          </w:tcPr>
          <w:p w:rsidR="5F72E1DE" w:rsidP="22442966" w:rsidRDefault="5F72E1DE" w14:paraId="45F0C315" w14:textId="56BA3A47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Bibliotekarz</w:t>
            </w:r>
          </w:p>
        </w:tc>
        <w:tc>
          <w:tcPr>
            <w:tcW w:w="2700" w:type="dxa"/>
            <w:tcMar/>
          </w:tcPr>
          <w:p w:rsidR="5F72E1DE" w:rsidP="22442966" w:rsidRDefault="5F72E1DE" w14:paraId="0C6CFB32" w14:textId="6C3B3786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 xml:space="preserve">-Nazwisko: </w:t>
            </w:r>
            <w:r w:rsidRPr="22442966" w:rsidR="40B7FFA5">
              <w:rPr>
                <w:sz w:val="22"/>
                <w:szCs w:val="22"/>
              </w:rPr>
              <w:t>String</w:t>
            </w:r>
          </w:p>
          <w:p w:rsidR="5F72E1DE" w:rsidP="22442966" w:rsidRDefault="5F72E1DE" w14:paraId="558A4928" w14:textId="15ACDBC3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-</w:t>
            </w:r>
            <w:r w:rsidRPr="22442966" w:rsidR="5F72E1DE">
              <w:rPr>
                <w:sz w:val="22"/>
                <w:szCs w:val="22"/>
              </w:rPr>
              <w:t>Imie</w:t>
            </w:r>
            <w:r w:rsidRPr="22442966" w:rsidR="5F72E1DE">
              <w:rPr>
                <w:sz w:val="22"/>
                <w:szCs w:val="22"/>
              </w:rPr>
              <w:t xml:space="preserve">: </w:t>
            </w:r>
            <w:r w:rsidRPr="22442966" w:rsidR="40B7FFA5">
              <w:rPr>
                <w:sz w:val="22"/>
                <w:szCs w:val="22"/>
              </w:rPr>
              <w:t>String</w:t>
            </w:r>
          </w:p>
        </w:tc>
        <w:tc>
          <w:tcPr>
            <w:tcW w:w="4320" w:type="dxa"/>
            <w:tcMar/>
          </w:tcPr>
          <w:p w:rsidR="5F72E1DE" w:rsidP="22442966" w:rsidRDefault="5F72E1DE" w14:paraId="7EE66DAE" w14:textId="7E5AB28D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+</w:t>
            </w:r>
            <w:r w:rsidRPr="22442966" w:rsidR="5F72E1DE">
              <w:rPr>
                <w:sz w:val="22"/>
                <w:szCs w:val="22"/>
              </w:rPr>
              <w:t>ZamówKsiążke</w:t>
            </w:r>
            <w:r w:rsidRPr="22442966" w:rsidR="5F72E1DE">
              <w:rPr>
                <w:sz w:val="22"/>
                <w:szCs w:val="22"/>
              </w:rPr>
              <w:t>(</w:t>
            </w:r>
            <w:r w:rsidRPr="22442966" w:rsidR="5F72E1DE">
              <w:rPr>
                <w:sz w:val="22"/>
                <w:szCs w:val="22"/>
              </w:rPr>
              <w:t>NrBiblioteczny</w:t>
            </w:r>
            <w:r w:rsidRPr="22442966" w:rsidR="5F72E1DE">
              <w:rPr>
                <w:sz w:val="22"/>
                <w:szCs w:val="22"/>
              </w:rPr>
              <w:t xml:space="preserve">: </w:t>
            </w:r>
            <w:r w:rsidRPr="22442966" w:rsidR="5F72E1DE">
              <w:rPr>
                <w:sz w:val="22"/>
                <w:szCs w:val="22"/>
              </w:rPr>
              <w:t>Integer</w:t>
            </w:r>
            <w:r w:rsidRPr="22442966" w:rsidR="5F72E1DE">
              <w:rPr>
                <w:sz w:val="22"/>
                <w:szCs w:val="22"/>
              </w:rPr>
              <w:t xml:space="preserve">): </w:t>
            </w:r>
          </w:p>
          <w:p w:rsidR="5F72E1DE" w:rsidP="22442966" w:rsidRDefault="5F72E1DE" w14:paraId="45E7B37D" w14:textId="7CA53C81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Boolean</w:t>
            </w:r>
            <w:r w:rsidRPr="22442966" w:rsidR="5F72E1DE">
              <w:rPr>
                <w:sz w:val="22"/>
                <w:szCs w:val="22"/>
              </w:rPr>
              <w:t xml:space="preserve"> </w:t>
            </w:r>
          </w:p>
          <w:p w:rsidR="5F72E1DE" w:rsidP="22442966" w:rsidRDefault="5F72E1DE" w14:paraId="1448E2F3" w14:textId="523C6B21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+</w:t>
            </w:r>
            <w:r w:rsidRPr="22442966" w:rsidR="5F72E1DE">
              <w:rPr>
                <w:sz w:val="22"/>
                <w:szCs w:val="22"/>
              </w:rPr>
              <w:t>PożyczKsiązke</w:t>
            </w:r>
            <w:r w:rsidRPr="22442966" w:rsidR="5F72E1DE">
              <w:rPr>
                <w:sz w:val="22"/>
                <w:szCs w:val="22"/>
              </w:rPr>
              <w:t>(</w:t>
            </w:r>
            <w:r w:rsidRPr="22442966" w:rsidR="5F72E1DE">
              <w:rPr>
                <w:sz w:val="22"/>
                <w:szCs w:val="22"/>
              </w:rPr>
              <w:t>NrBiblioteczny</w:t>
            </w:r>
            <w:r w:rsidRPr="22442966" w:rsidR="5F72E1DE">
              <w:rPr>
                <w:sz w:val="22"/>
                <w:szCs w:val="22"/>
              </w:rPr>
              <w:t xml:space="preserve">: </w:t>
            </w:r>
            <w:r w:rsidRPr="22442966" w:rsidR="5F72E1DE">
              <w:rPr>
                <w:sz w:val="22"/>
                <w:szCs w:val="22"/>
              </w:rPr>
              <w:t>Integer</w:t>
            </w:r>
            <w:r w:rsidRPr="22442966" w:rsidR="5F72E1DE">
              <w:rPr>
                <w:sz w:val="22"/>
                <w:szCs w:val="22"/>
              </w:rPr>
              <w:t xml:space="preserve">): </w:t>
            </w:r>
          </w:p>
          <w:p w:rsidR="5F72E1DE" w:rsidP="22442966" w:rsidRDefault="5F72E1DE" w14:paraId="08FD11E3" w14:textId="44BC3795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Boolean</w:t>
            </w:r>
            <w:r w:rsidRPr="22442966" w:rsidR="5F72E1DE">
              <w:rPr>
                <w:sz w:val="22"/>
                <w:szCs w:val="22"/>
              </w:rPr>
              <w:t xml:space="preserve"> </w:t>
            </w:r>
          </w:p>
          <w:p w:rsidR="5F72E1DE" w:rsidP="22442966" w:rsidRDefault="5F72E1DE" w14:paraId="3F82C8FA" w14:textId="46CD3E86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+</w:t>
            </w:r>
            <w:r w:rsidRPr="22442966" w:rsidR="5F72E1DE">
              <w:rPr>
                <w:sz w:val="22"/>
                <w:szCs w:val="22"/>
              </w:rPr>
              <w:t>ZwródKsiążke</w:t>
            </w:r>
            <w:r w:rsidRPr="22442966" w:rsidR="5F72E1DE">
              <w:rPr>
                <w:sz w:val="22"/>
                <w:szCs w:val="22"/>
              </w:rPr>
              <w:t>(</w:t>
            </w:r>
            <w:r w:rsidRPr="22442966" w:rsidR="5F72E1DE">
              <w:rPr>
                <w:sz w:val="22"/>
                <w:szCs w:val="22"/>
              </w:rPr>
              <w:t>NrBiblioteczny</w:t>
            </w:r>
            <w:r w:rsidRPr="22442966" w:rsidR="5F72E1DE">
              <w:rPr>
                <w:sz w:val="22"/>
                <w:szCs w:val="22"/>
              </w:rPr>
              <w:t xml:space="preserve">: </w:t>
            </w:r>
            <w:r w:rsidRPr="22442966" w:rsidR="5F72E1DE">
              <w:rPr>
                <w:sz w:val="22"/>
                <w:szCs w:val="22"/>
              </w:rPr>
              <w:t>Integer</w:t>
            </w:r>
            <w:r w:rsidRPr="22442966" w:rsidR="5F72E1DE">
              <w:rPr>
                <w:sz w:val="22"/>
                <w:szCs w:val="22"/>
              </w:rPr>
              <w:t xml:space="preserve">): </w:t>
            </w:r>
          </w:p>
          <w:p w:rsidR="5F72E1DE" w:rsidP="22442966" w:rsidRDefault="5F72E1DE" w14:paraId="7EB7C0DD" w14:textId="2D2A2AD9">
            <w:pPr>
              <w:pStyle w:val="Normalny"/>
              <w:rPr>
                <w:sz w:val="22"/>
                <w:szCs w:val="22"/>
              </w:rPr>
            </w:pPr>
            <w:r w:rsidRPr="22442966" w:rsidR="5F72E1DE">
              <w:rPr>
                <w:sz w:val="22"/>
                <w:szCs w:val="22"/>
              </w:rPr>
              <w:t>Boolean</w:t>
            </w:r>
          </w:p>
        </w:tc>
      </w:tr>
    </w:tbl>
    <w:p w:rsidR="22442966" w:rsidRDefault="22442966" w14:paraId="52C89F75" w14:textId="7DEB7F75">
      <w:r>
        <w:br w:type="page"/>
      </w:r>
    </w:p>
    <w:p w:rsidR="57CCB97E" w:rsidP="22442966" w:rsidRDefault="57CCB97E" w14:paraId="460B5B06" w14:textId="25BB25F9">
      <w:pPr>
        <w:pStyle w:val="Normalny"/>
        <w:jc w:val="both"/>
        <w:rPr>
          <w:sz w:val="24"/>
          <w:szCs w:val="24"/>
        </w:rPr>
      </w:pPr>
      <w:r w:rsidRPr="22442966" w:rsidR="57CCB97E">
        <w:rPr>
          <w:sz w:val="24"/>
          <w:szCs w:val="24"/>
        </w:rPr>
        <w:t xml:space="preserve">Punkt </w:t>
      </w:r>
      <w:r w:rsidRPr="22442966" w:rsidR="57CCB97E">
        <w:rPr>
          <w:sz w:val="24"/>
          <w:szCs w:val="24"/>
        </w:rPr>
        <w:t>drugi</w:t>
      </w:r>
      <w:r w:rsidRPr="22442966" w:rsidR="57CCB97E">
        <w:rPr>
          <w:sz w:val="24"/>
          <w:szCs w:val="24"/>
        </w:rPr>
        <w:t xml:space="preserve"> czyli diagram na poziomie implementacyjnym.</w:t>
      </w:r>
    </w:p>
    <w:p w:rsidR="57CCB97E" w:rsidP="22442966" w:rsidRDefault="57CCB97E" w14:paraId="25385B89" w14:textId="384234B0">
      <w:pPr>
        <w:pStyle w:val="Normalny"/>
        <w:jc w:val="both"/>
      </w:pPr>
      <w:r w:rsidR="57CCB97E">
        <w:drawing>
          <wp:inline wp14:editId="77041FB3" wp14:anchorId="09F8E492">
            <wp:extent cx="5762626" cy="2619375"/>
            <wp:effectExtent l="0" t="0" r="0" b="0"/>
            <wp:docPr id="13632439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37297951212448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CCB97E" w:rsidP="22442966" w:rsidRDefault="57CCB97E" w14:paraId="18C4B18E" w14:textId="4AB1BB64">
      <w:pPr>
        <w:pStyle w:val="Normalny"/>
        <w:jc w:val="both"/>
        <w:rPr>
          <w:sz w:val="28"/>
          <w:szCs w:val="28"/>
        </w:rPr>
      </w:pPr>
      <w:r w:rsidRPr="22442966" w:rsidR="57CCB97E">
        <w:rPr>
          <w:sz w:val="28"/>
          <w:szCs w:val="28"/>
        </w:rPr>
        <w:t>Odpowiedzi na pytania</w:t>
      </w:r>
    </w:p>
    <w:p w:rsidR="57CCB97E" w:rsidP="22442966" w:rsidRDefault="57CCB97E" w14:paraId="0157DF4A" w14:textId="116C240E">
      <w:pPr>
        <w:pStyle w:val="Normalny"/>
        <w:jc w:val="both"/>
        <w:rPr>
          <w:sz w:val="28"/>
          <w:szCs w:val="28"/>
        </w:rPr>
      </w:pPr>
      <w:r w:rsidRPr="22442966" w:rsidR="57CCB97E">
        <w:rPr>
          <w:sz w:val="28"/>
          <w:szCs w:val="28"/>
        </w:rPr>
        <w:t xml:space="preserve">1.  Czytelnik zarejestrowany i Książka. </w:t>
      </w:r>
    </w:p>
    <w:p w:rsidR="57CCB97E" w:rsidP="22442966" w:rsidRDefault="57CCB97E" w14:paraId="7E273CB5" w14:textId="3EDFBA76">
      <w:pPr>
        <w:pStyle w:val="Normalny"/>
        <w:ind w:firstLine="0"/>
        <w:jc w:val="both"/>
        <w:rPr>
          <w:sz w:val="28"/>
          <w:szCs w:val="28"/>
        </w:rPr>
      </w:pPr>
      <w:r w:rsidRPr="22442966" w:rsidR="57CCB97E">
        <w:rPr>
          <w:sz w:val="28"/>
          <w:szCs w:val="28"/>
        </w:rPr>
        <w:t xml:space="preserve">Czemu jest tutaj liczebność </w:t>
      </w:r>
      <w:r w:rsidRPr="22442966" w:rsidR="57CCB97E">
        <w:rPr>
          <w:sz w:val="28"/>
          <w:szCs w:val="28"/>
        </w:rPr>
        <w:t>0..</w:t>
      </w:r>
      <w:r w:rsidRPr="22442966" w:rsidR="57CCB97E">
        <w:rPr>
          <w:sz w:val="28"/>
          <w:szCs w:val="28"/>
        </w:rPr>
        <w:t xml:space="preserve">N i </w:t>
      </w:r>
      <w:r w:rsidRPr="22442966" w:rsidR="57CCB97E">
        <w:rPr>
          <w:sz w:val="28"/>
          <w:szCs w:val="28"/>
        </w:rPr>
        <w:t>0..</w:t>
      </w:r>
      <w:r w:rsidRPr="22442966" w:rsidR="57CCB97E">
        <w:rPr>
          <w:sz w:val="28"/>
          <w:szCs w:val="28"/>
        </w:rPr>
        <w:t>1?</w:t>
      </w:r>
    </w:p>
    <w:p w:rsidR="38760025" w:rsidP="22442966" w:rsidRDefault="38760025" w14:paraId="756E666E" w14:textId="5ED39751">
      <w:pPr>
        <w:pStyle w:val="Akapitzlist"/>
        <w:numPr>
          <w:ilvl w:val="0"/>
          <w:numId w:val="2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l-PL"/>
        </w:rPr>
      </w:pPr>
      <w:r w:rsidRPr="22442966" w:rsidR="38760025">
        <w:rPr>
          <w:rFonts w:ascii="Times New Roman" w:hAnsi="Times New Roman" w:eastAsia="Times New Roman" w:cs="Times New Roman"/>
          <w:noProof w:val="0"/>
          <w:sz w:val="28"/>
          <w:szCs w:val="28"/>
          <w:lang w:val="pl-PL"/>
        </w:rPr>
        <w:t>Książka może być wypożyczona przez jednego czytelnika lub być dostępna (0..1).</w:t>
      </w:r>
    </w:p>
    <w:p w:rsidR="38760025" w:rsidP="22442966" w:rsidRDefault="38760025" w14:paraId="780F68C0" w14:textId="056940D1">
      <w:pPr>
        <w:pStyle w:val="Akapitzlist"/>
        <w:numPr>
          <w:ilvl w:val="0"/>
          <w:numId w:val="2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l-PL"/>
        </w:rPr>
      </w:pPr>
      <w:r w:rsidRPr="22442966" w:rsidR="38760025">
        <w:rPr>
          <w:rFonts w:ascii="Times New Roman" w:hAnsi="Times New Roman" w:eastAsia="Times New Roman" w:cs="Times New Roman"/>
          <w:noProof w:val="0"/>
          <w:sz w:val="28"/>
          <w:szCs w:val="28"/>
          <w:lang w:val="pl-PL"/>
        </w:rPr>
        <w:t>Czytelnik może mieć wypożyczoną dowolną liczbę książek, od 0 do nieskończoności (0..N).</w:t>
      </w:r>
    </w:p>
    <w:p w:rsidR="22442966" w:rsidP="22442966" w:rsidRDefault="22442966" w14:paraId="0EE4F702" w14:textId="0B7960DD">
      <w:pPr>
        <w:pStyle w:val="Normalny"/>
        <w:ind w:firstLine="0"/>
        <w:jc w:val="both"/>
        <w:rPr>
          <w:sz w:val="28"/>
          <w:szCs w:val="28"/>
        </w:rPr>
      </w:pPr>
    </w:p>
    <w:p w:rsidR="57CCB97E" w:rsidP="22442966" w:rsidRDefault="57CCB97E" w14:paraId="79288D1E" w14:textId="233694FD">
      <w:pPr>
        <w:pStyle w:val="Normalny"/>
        <w:jc w:val="both"/>
        <w:rPr>
          <w:sz w:val="28"/>
          <w:szCs w:val="28"/>
        </w:rPr>
      </w:pPr>
      <w:r w:rsidRPr="22442966" w:rsidR="57CCB97E">
        <w:rPr>
          <w:sz w:val="28"/>
          <w:szCs w:val="28"/>
        </w:rPr>
        <w:t xml:space="preserve">2. </w:t>
      </w:r>
      <w:r w:rsidRPr="22442966" w:rsidR="6A8C7BB0">
        <w:rPr>
          <w:sz w:val="28"/>
          <w:szCs w:val="28"/>
        </w:rPr>
        <w:t>Asocjacja między klasą Czytelnik niezarejestrowany</w:t>
      </w:r>
      <w:r w:rsidRPr="22442966" w:rsidR="05A8F4A5">
        <w:rPr>
          <w:sz w:val="28"/>
          <w:szCs w:val="28"/>
        </w:rPr>
        <w:t xml:space="preserve">. </w:t>
      </w:r>
    </w:p>
    <w:p w:rsidR="57CCB97E" w:rsidP="22442966" w:rsidRDefault="57CCB97E" w14:paraId="17811C35" w14:textId="246E1E68">
      <w:pPr>
        <w:pStyle w:val="Normalny"/>
        <w:jc w:val="both"/>
        <w:rPr>
          <w:sz w:val="28"/>
          <w:szCs w:val="28"/>
        </w:rPr>
      </w:pPr>
      <w:r w:rsidRPr="22442966" w:rsidR="57CCB97E">
        <w:rPr>
          <w:sz w:val="28"/>
          <w:szCs w:val="28"/>
        </w:rPr>
        <w:t xml:space="preserve">Czemu związek zależności, a nie np. asocjacji czy </w:t>
      </w:r>
      <w:r w:rsidRPr="22442966" w:rsidR="57CCB97E">
        <w:rPr>
          <w:sz w:val="28"/>
          <w:szCs w:val="28"/>
        </w:rPr>
        <w:t>agregacji?</w:t>
      </w:r>
      <w:r w:rsidRPr="22442966" w:rsidR="57CCB97E">
        <w:rPr>
          <w:sz w:val="28"/>
          <w:szCs w:val="28"/>
        </w:rPr>
        <w:t>.</w:t>
      </w:r>
    </w:p>
    <w:p w:rsidR="3C870CF8" w:rsidP="22442966" w:rsidRDefault="3C870CF8" w14:paraId="32878C1E" w14:textId="1D803E87">
      <w:pPr>
        <w:pStyle w:val="Akapitzlist"/>
        <w:numPr>
          <w:ilvl w:val="0"/>
          <w:numId w:val="2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l-PL"/>
        </w:rPr>
      </w:pPr>
      <w:r w:rsidRPr="22442966" w:rsidR="3C870CF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l-PL"/>
        </w:rPr>
        <w:t>Zależność</w:t>
      </w:r>
      <w:r w:rsidRPr="22442966" w:rsidR="3C870CF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l-PL"/>
        </w:rPr>
        <w:t xml:space="preserve"> </w:t>
      </w:r>
      <w:r w:rsidRPr="22442966" w:rsidR="5613907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l-PL"/>
        </w:rPr>
        <w:t>ponieważ</w:t>
      </w:r>
      <w:r w:rsidRPr="22442966" w:rsidR="3C870CF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l-PL"/>
        </w:rPr>
        <w:t xml:space="preserve">, klasa </w:t>
      </w:r>
      <w:r w:rsidRPr="22442966" w:rsidR="3C870CF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l-PL"/>
        </w:rPr>
        <w:t>Rejestracja</w:t>
      </w:r>
      <w:r w:rsidRPr="22442966" w:rsidR="3C870CF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l-PL"/>
        </w:rPr>
        <w:t xml:space="preserve"> jedynie wpływa na </w:t>
      </w:r>
      <w:r w:rsidRPr="22442966" w:rsidR="3C870CF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l-PL"/>
        </w:rPr>
        <w:t>Czytelnika</w:t>
      </w:r>
      <w:r w:rsidRPr="22442966" w:rsidR="3C870CF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l-PL"/>
        </w:rPr>
        <w:t>, ale nie jest z nim trwale powiązana.</w:t>
      </w:r>
    </w:p>
    <w:p w:rsidR="3C870CF8" w:rsidP="22442966" w:rsidRDefault="3C870CF8" w14:paraId="3A379F7A" w14:textId="63AB86B0">
      <w:pPr>
        <w:pStyle w:val="Akapitzlist"/>
        <w:numPr>
          <w:ilvl w:val="0"/>
          <w:numId w:val="2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l-PL"/>
        </w:rPr>
      </w:pPr>
      <w:r w:rsidRPr="22442966" w:rsidR="3C870CF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l-PL"/>
        </w:rPr>
        <w:t xml:space="preserve">Nie jest to </w:t>
      </w:r>
      <w:r w:rsidRPr="22442966" w:rsidR="3C870CF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l-PL"/>
        </w:rPr>
        <w:t>asocjacja</w:t>
      </w:r>
      <w:r w:rsidRPr="22442966" w:rsidR="3C870CF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l-PL"/>
        </w:rPr>
        <w:t xml:space="preserve">, </w:t>
      </w:r>
      <w:r w:rsidRPr="22442966" w:rsidR="3C870CF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l-PL"/>
        </w:rPr>
        <w:t>Asocjacja sugerowałaby, że oba obiekty powinny mieć bezpośrednie referencje do siebie, co w tym przypadku nie jest konieczne.</w:t>
      </w:r>
    </w:p>
    <w:p w:rsidR="3C870CF8" w:rsidP="22442966" w:rsidRDefault="3C870CF8" w14:paraId="4AAA28F0" w14:textId="2C5251FB">
      <w:pPr>
        <w:pStyle w:val="Akapitzlist"/>
        <w:numPr>
          <w:ilvl w:val="0"/>
          <w:numId w:val="2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l-PL"/>
        </w:rPr>
      </w:pPr>
      <w:r w:rsidRPr="22442966" w:rsidR="3C870CF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l-PL"/>
        </w:rPr>
        <w:t xml:space="preserve">Nie jest to również </w:t>
      </w:r>
      <w:r w:rsidRPr="22442966" w:rsidR="3C870CF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l-PL"/>
        </w:rPr>
        <w:t>agregacja</w:t>
      </w:r>
      <w:r w:rsidRPr="22442966" w:rsidR="3C870CF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l-PL"/>
        </w:rPr>
        <w:t xml:space="preserve">, ponieważ </w:t>
      </w:r>
      <w:r w:rsidRPr="22442966" w:rsidR="3C870CF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l-PL"/>
        </w:rPr>
        <w:t>Czytelnik</w:t>
      </w:r>
      <w:r w:rsidRPr="22442966" w:rsidR="3C870CF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l-PL"/>
        </w:rPr>
        <w:t xml:space="preserve"> nie jest częścią </w:t>
      </w:r>
      <w:r w:rsidRPr="22442966" w:rsidR="3C870CF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l-PL"/>
        </w:rPr>
        <w:t>Rejestracji</w:t>
      </w:r>
      <w:r w:rsidRPr="22442966" w:rsidR="3C870CF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l-PL"/>
        </w:rPr>
        <w:t xml:space="preserve">. </w:t>
      </w:r>
    </w:p>
    <w:sectPr w:rsidRPr="006B15ED" w:rsidR="003D304A" w:rsidSect="00E22004">
      <w:headerReference w:type="default" r:id="rId8"/>
      <w:footerReference w:type="default" r:id="rId9"/>
      <w:pgSz w:w="11906" w:h="16838" w:orient="portrait"/>
      <w:pgMar w:top="1057" w:right="1418" w:bottom="1418" w:left="1418" w:header="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42C53" w:rsidRDefault="00942C53" w14:paraId="27656186" w14:textId="77777777">
      <w:r>
        <w:separator/>
      </w:r>
    </w:p>
  </w:endnote>
  <w:endnote w:type="continuationSeparator" w:id="0">
    <w:p w:rsidR="00942C53" w:rsidRDefault="00942C53" w14:paraId="7DA495E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UnitPro-Regular">
    <w:altName w:val="Arial"/>
    <w:panose1 w:val="00000000000000000000"/>
    <w:charset w:val="00"/>
    <w:family w:val="modern"/>
    <w:notTrueType/>
    <w:pitch w:val="variable"/>
    <w:sig w:usb0="00000001" w:usb1="4000206B" w:usb2="00000000" w:usb3="00000000" w:csb0="00000093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du wp14">
  <w:p w:rsidRPr="00EE1E1A" w:rsidR="00EE1E1A" w:rsidP="00EE1E1A" w:rsidRDefault="00362C06" w14:paraId="1FEABE4A" w14:textId="77777777">
    <w:pPr>
      <w:pStyle w:val="Tekstpodstawowy"/>
      <w:spacing w:after="0"/>
      <w:ind w:left="1418"/>
      <w:rPr>
        <w:rFonts w:ascii="UnitPro-Regular" w:hAnsi="UnitPro-Regular"/>
        <w:b/>
        <w:noProof/>
        <w:color w:val="808080"/>
        <w:sz w:val="6"/>
        <w:szCs w:val="32"/>
      </w:rPr>
    </w:pPr>
    <w:r>
      <w:rPr>
        <w:noProof/>
        <w:sz w:val="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405B0B8" wp14:editId="195984B2">
              <wp:simplePos x="0" y="0"/>
              <wp:positionH relativeFrom="column">
                <wp:posOffset>247650</wp:posOffset>
              </wp:positionH>
              <wp:positionV relativeFrom="paragraph">
                <wp:posOffset>17780</wp:posOffset>
              </wp:positionV>
              <wp:extent cx="5486400" cy="0"/>
              <wp:effectExtent l="9525" t="8255" r="9525" b="10795"/>
              <wp:wrapNone/>
              <wp:docPr id="2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BFBFB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oned="t" filled="f" o:spt="32" path="m,l21600,21600e" w14:anchorId="56C22839">
              <v:path fillok="f" arrowok="t" o:connecttype="none"/>
              <o:lock v:ext="edit" shapetype="t"/>
            </v:shapetype>
            <v:shape id="AutoShape 6" style="position:absolute;margin-left:19.5pt;margin-top:1.4pt;width:6in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bfbfbf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"/>
          </w:pict>
        </mc:Fallback>
      </mc:AlternateContent>
    </w:r>
  </w:p>
  <w:p w:rsidRPr="00EE1E1A" w:rsidR="00EE1E1A" w:rsidP="00EE1E1A" w:rsidRDefault="00362C06" w14:paraId="0B92DF0C" w14:textId="77777777">
    <w:pPr>
      <w:pStyle w:val="Tekstpodstawowy"/>
      <w:spacing w:after="0"/>
      <w:ind w:left="1418"/>
      <w:rPr>
        <w:rFonts w:ascii="UnitPro-Regular" w:hAnsi="UnitPro-Regular"/>
        <w:color w:val="808080"/>
        <w:szCs w:val="32"/>
      </w:rPr>
    </w:pPr>
    <w:r>
      <w:rPr>
        <w:noProof/>
        <w:sz w:val="12"/>
      </w:rPr>
      <w:drawing>
        <wp:anchor distT="0" distB="0" distL="114300" distR="114300" simplePos="0" relativeHeight="251657216" behindDoc="1" locked="0" layoutInCell="1" allowOverlap="1" wp14:anchorId="1A447243" wp14:editId="4EE046C3">
          <wp:simplePos x="0" y="0"/>
          <wp:positionH relativeFrom="column">
            <wp:posOffset>299085</wp:posOffset>
          </wp:positionH>
          <wp:positionV relativeFrom="paragraph">
            <wp:posOffset>-1905</wp:posOffset>
          </wp:positionV>
          <wp:extent cx="565150" cy="539750"/>
          <wp:effectExtent l="0" t="0" r="6350" b="0"/>
          <wp:wrapNone/>
          <wp:docPr id="1348189746" name="Obraz 1348189746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150" cy="53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E1E1A" w:rsidR="00EE1E1A">
      <w:rPr>
        <w:rFonts w:ascii="UnitPro-Regular" w:hAnsi="UnitPro-Regular"/>
        <w:b/>
        <w:noProof/>
        <w:color w:val="808080"/>
        <w:szCs w:val="32"/>
      </w:rPr>
      <w:t>ZAKŁAD</w:t>
    </w:r>
    <w:r w:rsidRPr="00EE1E1A" w:rsidR="00EE1E1A">
      <w:rPr>
        <w:rFonts w:ascii="UnitPro-Regular" w:hAnsi="UnitPro-Regular"/>
        <w:b/>
        <w:color w:val="808080"/>
        <w:szCs w:val="32"/>
      </w:rPr>
      <w:t xml:space="preserve"> SYSTEMÓW ZŁOŻONYCH</w:t>
    </w:r>
  </w:p>
  <w:p w:rsidRPr="00EE1E1A" w:rsidR="00EE1E1A" w:rsidP="00EE1E1A" w:rsidRDefault="00EE1E1A" w14:paraId="1C8391C0" w14:textId="77777777">
    <w:pPr>
      <w:pStyle w:val="Tekstpodstawowy"/>
      <w:spacing w:after="0"/>
      <w:ind w:left="1418"/>
      <w:rPr>
        <w:rFonts w:ascii="UnitPro-Regular" w:hAnsi="UnitPro-Regular"/>
        <w:color w:val="808080"/>
        <w:sz w:val="16"/>
        <w:szCs w:val="24"/>
      </w:rPr>
    </w:pPr>
    <w:r w:rsidRPr="00EE1E1A">
      <w:rPr>
        <w:rFonts w:ascii="UnitPro-Regular" w:hAnsi="UnitPro-Regular"/>
        <w:color w:val="808080"/>
        <w:sz w:val="16"/>
        <w:szCs w:val="24"/>
      </w:rPr>
      <w:t>Wydział Elektrotechniki i Informatyki</w:t>
    </w:r>
  </w:p>
  <w:p w:rsidR="00D16698" w:rsidP="00D16698" w:rsidRDefault="00EE1E1A" w14:paraId="7E7B23AD" w14:textId="77777777">
    <w:pPr>
      <w:pStyle w:val="Tekstpodstawowy"/>
      <w:spacing w:after="0"/>
      <w:ind w:left="708" w:firstLine="708"/>
      <w:rPr>
        <w:rFonts w:ascii="UnitPro-Regular" w:hAnsi="UnitPro-Regular"/>
        <w:color w:val="808080"/>
        <w:sz w:val="16"/>
        <w:szCs w:val="22"/>
      </w:rPr>
    </w:pPr>
    <w:r w:rsidRPr="00EE1E1A">
      <w:rPr>
        <w:rFonts w:ascii="UnitPro-Regular" w:hAnsi="UnitPro-Regular"/>
        <w:color w:val="808080"/>
        <w:sz w:val="16"/>
        <w:szCs w:val="22"/>
      </w:rPr>
      <w:t>ul. Wincentego Pola 2, 35-959 Rzeszów, tel. 17 865 134</w:t>
    </w:r>
    <w:r w:rsidR="00D16698">
      <w:rPr>
        <w:rFonts w:ascii="UnitPro-Regular" w:hAnsi="UnitPro-Regular"/>
        <w:color w:val="808080"/>
        <w:sz w:val="16"/>
        <w:szCs w:val="22"/>
      </w:rPr>
      <w:t>0</w:t>
    </w:r>
  </w:p>
  <w:p w:rsidRPr="00D16698" w:rsidR="00D16698" w:rsidP="00D16698" w:rsidRDefault="00D16698" w14:paraId="55149523" w14:textId="77777777">
    <w:pPr>
      <w:pStyle w:val="Tekstpodstawowy"/>
      <w:spacing w:after="0"/>
      <w:ind w:left="708" w:firstLine="708"/>
      <w:rPr>
        <w:color w:val="808080"/>
        <w:sz w:val="22"/>
        <w:szCs w:val="22"/>
      </w:rPr>
    </w:pPr>
    <w:r>
      <w:rPr>
        <w:rFonts w:ascii="UnitPro-Regular" w:hAnsi="UnitPro-Regular"/>
        <w:color w:val="808080"/>
        <w:sz w:val="16"/>
        <w:szCs w:val="22"/>
      </w:rPr>
      <w:t>zsz.prz.edu.pl</w:t>
    </w:r>
  </w:p>
  <w:p w:rsidR="00592183" w:rsidP="00EE1E1A" w:rsidRDefault="00592183" w14:paraId="11AA5222" w14:textId="7777777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42C53" w:rsidRDefault="00942C53" w14:paraId="30B66AA8" w14:textId="77777777">
      <w:r>
        <w:separator/>
      </w:r>
    </w:p>
  </w:footnote>
  <w:footnote w:type="continuationSeparator" w:id="0">
    <w:p w:rsidR="00942C53" w:rsidRDefault="00942C53" w14:paraId="1BCB624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1F2FD4" w:rsidP="001F2FD4" w:rsidRDefault="00CF4003" w14:paraId="1C6FF5BD" w14:textId="1C7C2DC9">
    <w:pPr>
      <w:pStyle w:val="Tekstpodstawowy"/>
      <w:spacing w:after="0"/>
      <w:rPr>
        <w:noProof/>
      </w:rPr>
    </w:pPr>
    <w:r>
      <w:rPr>
        <w:noProof/>
        <w:color w:val="808080"/>
        <w:sz w:val="46"/>
        <w:szCs w:val="24"/>
      </w:rPr>
      <w:drawing>
        <wp:inline distT="0" distB="0" distL="0" distR="0" wp14:anchorId="7D480DE1" wp14:editId="02BC242B">
          <wp:extent cx="1739900" cy="713601"/>
          <wp:effectExtent l="0" t="0" r="0" b="0"/>
          <wp:docPr id="597418041" name="Obraz 5974180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eii_p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1100" cy="7222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F2FD4">
      <w:rPr>
        <w:color w:val="808080"/>
        <w:sz w:val="46"/>
        <w:szCs w:val="24"/>
      </w:rPr>
      <w:t xml:space="preserve"> </w:t>
    </w:r>
    <w:r w:rsidRPr="001F2FD4" w:rsidR="001F2FD4">
      <w:rPr>
        <w:noProof/>
        <w:color w:val="808080"/>
        <w:sz w:val="46"/>
        <w:szCs w:val="24"/>
      </w:rPr>
      <mc:AlternateContent>
        <mc:Choice Requires="wps">
          <w:drawing>
            <wp:inline distT="0" distB="0" distL="0" distR="0" wp14:anchorId="29C13EDB" wp14:editId="44E987A3">
              <wp:extent cx="2197100" cy="875030"/>
              <wp:effectExtent l="0" t="0" r="0" b="1270"/>
              <wp:docPr id="307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0" cy="8750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85629" w:rsidP="00B76816" w:rsidRDefault="00D85629" w14:paraId="6FC52E6E" w14:textId="77777777">
                          <w:pPr>
                            <w:rPr>
                              <w:rFonts w:ascii="UnitPro-Regular" w:hAnsi="UnitPro-Regular"/>
                              <w:b/>
                              <w:noProof/>
                              <w:color w:val="808080"/>
                              <w:sz w:val="46"/>
                              <w:szCs w:val="32"/>
                            </w:rPr>
                          </w:pPr>
                        </w:p>
                        <w:p w:rsidR="00B76816" w:rsidP="00D85629" w:rsidRDefault="00D85629" w14:paraId="0D077931" w14:textId="1C186AC8">
                          <w:pPr>
                            <w:jc w:val="center"/>
                            <w:rPr>
                              <w:sz w:val="50"/>
                            </w:rPr>
                          </w:pPr>
                          <w:r>
                            <w:rPr>
                              <w:rFonts w:ascii="UnitPro-Regular" w:hAnsi="UnitPro-Regular"/>
                              <w:b/>
                              <w:noProof/>
                              <w:color w:val="808080"/>
                              <w:sz w:val="46"/>
                              <w:szCs w:val="32"/>
                            </w:rPr>
                            <w:t>Sprawozdanie</w:t>
                          </w:r>
                        </w:p>
                        <w:p w:rsidRPr="001F2FD4" w:rsidR="001F2FD4" w:rsidP="00D85629" w:rsidRDefault="001F2FD4" w14:paraId="72C0F1D0" w14:textId="77777777">
                          <w:pPr>
                            <w:rPr>
                              <w:sz w:val="5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id="_x0000_t202" coordsize="21600,21600" o:spt="202" path="m,l,21600r21600,l21600,xe" w14:anchorId="29C13EDB">
              <v:stroke joinstyle="miter"/>
              <v:path gradientshapeok="t" o:connecttype="rect"/>
            </v:shapetype>
            <v:shape id="Pole tekstowe 2" style="width:173pt;height:6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">
              <v:textbox>
                <w:txbxContent>
                  <w:p w:rsidR="00D85629" w:rsidP="00B76816" w:rsidRDefault="00D85629" w14:paraId="6FC52E6E" w14:textId="77777777">
                    <w:pPr>
                      <w:rPr>
                        <w:rFonts w:ascii="UnitPro-Regular" w:hAnsi="UnitPro-Regular"/>
                        <w:b/>
                        <w:noProof/>
                        <w:color w:val="808080"/>
                        <w:sz w:val="46"/>
                        <w:szCs w:val="32"/>
                      </w:rPr>
                    </w:pPr>
                  </w:p>
                  <w:p w:rsidR="00B76816" w:rsidP="00D85629" w:rsidRDefault="00D85629" w14:paraId="0D077931" w14:textId="1C186AC8">
                    <w:pPr>
                      <w:jc w:val="center"/>
                      <w:rPr>
                        <w:sz w:val="50"/>
                      </w:rPr>
                    </w:pPr>
                    <w:r>
                      <w:rPr>
                        <w:rFonts w:ascii="UnitPro-Regular" w:hAnsi="UnitPro-Regular"/>
                        <w:b/>
                        <w:noProof/>
                        <w:color w:val="808080"/>
                        <w:sz w:val="46"/>
                        <w:szCs w:val="32"/>
                      </w:rPr>
                      <w:t>Sprawozdanie</w:t>
                    </w:r>
                  </w:p>
                  <w:p w:rsidRPr="001F2FD4" w:rsidR="001F2FD4" w:rsidP="00D85629" w:rsidRDefault="001F2FD4" w14:paraId="72C0F1D0" w14:textId="77777777">
                    <w:pPr>
                      <w:rPr>
                        <w:sz w:val="50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  <w:r w:rsidR="001F2FD4">
      <w:rPr>
        <w:noProof/>
      </w:rPr>
      <w:t xml:space="preserve"> </w:t>
    </w:r>
    <w:r w:rsidR="00E22004">
      <w:rPr>
        <w:noProof/>
      </w:rPr>
      <w:drawing>
        <wp:inline distT="0" distB="0" distL="0" distR="0" wp14:anchorId="62F544AB" wp14:editId="650F4D2A">
          <wp:extent cx="1708150" cy="638421"/>
          <wp:effectExtent l="0" t="0" r="0" b="0"/>
          <wp:docPr id="1611598696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1598696" name="Obraz 161159869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5719" cy="6449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EE1E1A" w:rsidR="00592183" w:rsidP="00EE1E1A" w:rsidRDefault="00592183" w14:paraId="0E331BBF" w14:textId="77777777">
    <w:pPr>
      <w:pStyle w:val="Tekstpodstawowy"/>
      <w:spacing w:after="0"/>
      <w:rPr>
        <w:color w:val="80808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F0680F"/>
    <w:multiLevelType w:val="hybridMultilevel"/>
    <w:tmpl w:val="8436888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E3DCA"/>
    <w:multiLevelType w:val="hybridMultilevel"/>
    <w:tmpl w:val="18B42754"/>
    <w:lvl w:ilvl="0" w:tplc="62D4CB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CD6EED"/>
    <w:multiLevelType w:val="hybridMultilevel"/>
    <w:tmpl w:val="95988850"/>
    <w:lvl w:ilvl="0" w:tplc="DC68FC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4A24BB3"/>
    <w:multiLevelType w:val="hybridMultilevel"/>
    <w:tmpl w:val="D23258EC"/>
    <w:lvl w:ilvl="0" w:tplc="0415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19F16E8C"/>
    <w:multiLevelType w:val="hybridMultilevel"/>
    <w:tmpl w:val="8DE059A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E98643D"/>
    <w:multiLevelType w:val="hybridMultilevel"/>
    <w:tmpl w:val="9C0C021C"/>
    <w:lvl w:ilvl="0" w:tplc="5F14DE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1846F3F"/>
    <w:multiLevelType w:val="hybridMultilevel"/>
    <w:tmpl w:val="20584E1A"/>
    <w:lvl w:ilvl="0" w:tplc="E8965B96">
      <w:start w:val="1"/>
      <w:numFmt w:val="bullet"/>
      <w:lvlText w:val=""/>
      <w:lvlJc w:val="left"/>
      <w:pPr>
        <w:tabs>
          <w:tab w:val="num" w:pos="720"/>
        </w:tabs>
        <w:ind w:left="720" w:hanging="363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FD67E8"/>
    <w:multiLevelType w:val="hybridMultilevel"/>
    <w:tmpl w:val="0CE4D6B2"/>
    <w:lvl w:ilvl="0" w:tplc="E8965B96">
      <w:start w:val="1"/>
      <w:numFmt w:val="bullet"/>
      <w:lvlText w:val=""/>
      <w:lvlJc w:val="left"/>
      <w:pPr>
        <w:tabs>
          <w:tab w:val="num" w:pos="720"/>
        </w:tabs>
        <w:ind w:left="720" w:hanging="363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8901BF6"/>
    <w:multiLevelType w:val="hybridMultilevel"/>
    <w:tmpl w:val="C6402074"/>
    <w:lvl w:ilvl="0" w:tplc="3B629CB8">
      <w:start w:val="1"/>
      <w:numFmt w:val="bullet"/>
      <w:lvlText w:val=""/>
      <w:lvlJc w:val="left"/>
      <w:pPr>
        <w:tabs>
          <w:tab w:val="num" w:pos="420"/>
        </w:tabs>
        <w:ind w:left="400" w:hanging="340"/>
      </w:pPr>
      <w:rPr>
        <w:rFonts w:hint="default" w:ascii="Wingdings" w:hAnsi="Wingdings"/>
      </w:rPr>
    </w:lvl>
    <w:lvl w:ilvl="1" w:tplc="0415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hint="default" w:ascii="Courier New" w:hAnsi="Courier New"/>
      </w:rPr>
    </w:lvl>
    <w:lvl w:ilvl="2" w:tplc="0415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hint="default" w:ascii="Courier New" w:hAnsi="Courier New"/>
      </w:rPr>
    </w:lvl>
    <w:lvl w:ilvl="5" w:tplc="0415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hint="default" w:ascii="Courier New" w:hAnsi="Courier New"/>
      </w:rPr>
    </w:lvl>
    <w:lvl w:ilvl="8" w:tplc="0415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hint="default" w:ascii="Wingdings" w:hAnsi="Wingdings"/>
      </w:rPr>
    </w:lvl>
  </w:abstractNum>
  <w:abstractNum w:abstractNumId="9" w15:restartNumberingAfterBreak="0">
    <w:nsid w:val="39FF1990"/>
    <w:multiLevelType w:val="hybridMultilevel"/>
    <w:tmpl w:val="1B9EF32E"/>
    <w:lvl w:ilvl="0" w:tplc="93B85FBC">
      <w:start w:val="1"/>
      <w:numFmt w:val="bullet"/>
      <w:lvlText w:val="-"/>
      <w:lvlJc w:val="left"/>
      <w:pPr>
        <w:tabs>
          <w:tab w:val="num" w:pos="360"/>
        </w:tabs>
        <w:ind w:left="587" w:hanging="227"/>
      </w:pPr>
      <w:rPr>
        <w:rFonts w:hint="default" w:ascii="Vivaldi" w:hAnsi="Vivaldi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E8408BF"/>
    <w:multiLevelType w:val="hybridMultilevel"/>
    <w:tmpl w:val="7BF600AA"/>
    <w:lvl w:ilvl="0" w:tplc="80DE4A30">
      <w:start w:val="1"/>
      <w:numFmt w:val="bullet"/>
      <w:lvlText w:val="-"/>
      <w:lvlJc w:val="left"/>
      <w:pPr>
        <w:tabs>
          <w:tab w:val="num" w:pos="357"/>
        </w:tabs>
        <w:ind w:left="357" w:hanging="357"/>
      </w:pPr>
      <w:rPr>
        <w:rFonts w:hint="default" w:ascii="Tahoma" w:hAnsi="Tahoma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5756D49"/>
    <w:multiLevelType w:val="hybridMultilevel"/>
    <w:tmpl w:val="CB9A6CA0"/>
    <w:lvl w:ilvl="0" w:tplc="0415000F">
      <w:start w:val="1"/>
      <w:numFmt w:val="decimal"/>
      <w:lvlText w:val="%1."/>
      <w:lvlJc w:val="left"/>
      <w:pPr>
        <w:tabs>
          <w:tab w:val="num" w:pos="1077"/>
        </w:tabs>
        <w:ind w:left="1077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797"/>
        </w:tabs>
        <w:ind w:left="1797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17"/>
        </w:tabs>
        <w:ind w:left="2517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57"/>
        </w:tabs>
        <w:ind w:left="3957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77"/>
        </w:tabs>
        <w:ind w:left="4677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17"/>
        </w:tabs>
        <w:ind w:left="6117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37"/>
        </w:tabs>
        <w:ind w:left="6837" w:hanging="180"/>
      </w:pPr>
    </w:lvl>
  </w:abstractNum>
  <w:abstractNum w:abstractNumId="12" w15:restartNumberingAfterBreak="0">
    <w:nsid w:val="46741EF3"/>
    <w:multiLevelType w:val="hybridMultilevel"/>
    <w:tmpl w:val="ED14D81A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967491A"/>
    <w:multiLevelType w:val="hybridMultilevel"/>
    <w:tmpl w:val="3C0E7544"/>
    <w:lvl w:ilvl="0" w:tplc="9F4CA9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6F125DC"/>
    <w:multiLevelType w:val="hybridMultilevel"/>
    <w:tmpl w:val="0ADC1098"/>
    <w:lvl w:ilvl="0" w:tplc="45B253B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5A5C5294"/>
    <w:multiLevelType w:val="multilevel"/>
    <w:tmpl w:val="F69C62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6" w15:restartNumberingAfterBreak="0">
    <w:nsid w:val="5C5D19C8"/>
    <w:multiLevelType w:val="multilevel"/>
    <w:tmpl w:val="95988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F2C6F3A"/>
    <w:multiLevelType w:val="hybridMultilevel"/>
    <w:tmpl w:val="948EB4A8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1141064"/>
    <w:multiLevelType w:val="hybridMultilevel"/>
    <w:tmpl w:val="0BD67496"/>
    <w:lvl w:ilvl="0" w:tplc="B27485C2">
      <w:start w:val="1"/>
      <w:numFmt w:val="bullet"/>
      <w:lvlText w:val=""/>
      <w:lvlJc w:val="left"/>
      <w:pPr>
        <w:tabs>
          <w:tab w:val="num" w:pos="357"/>
        </w:tabs>
        <w:ind w:left="357" w:hanging="357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DF405CD"/>
    <w:multiLevelType w:val="hybridMultilevel"/>
    <w:tmpl w:val="9BFA731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0EB3970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717D26F3"/>
    <w:multiLevelType w:val="hybridMultilevel"/>
    <w:tmpl w:val="90E633AA"/>
    <w:lvl w:ilvl="0" w:tplc="03704A78">
      <w:start w:val="1"/>
      <w:numFmt w:val="decimal"/>
      <w:lvlText w:val="%1."/>
      <w:lvlJc w:val="left"/>
      <w:pPr>
        <w:tabs>
          <w:tab w:val="num" w:pos="924"/>
        </w:tabs>
        <w:ind w:left="924" w:hanging="204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97B4396"/>
    <w:multiLevelType w:val="hybridMultilevel"/>
    <w:tmpl w:val="C964BE50"/>
    <w:lvl w:ilvl="0" w:tplc="C06A407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145050340">
    <w:abstractNumId w:val="9"/>
  </w:num>
  <w:num w:numId="2" w16cid:durableId="794561578">
    <w:abstractNumId w:val="21"/>
  </w:num>
  <w:num w:numId="3" w16cid:durableId="1772435662">
    <w:abstractNumId w:val="20"/>
    <w:lvlOverride w:ilvl="0">
      <w:startOverride w:val="1"/>
    </w:lvlOverride>
  </w:num>
  <w:num w:numId="4" w16cid:durableId="1136919426">
    <w:abstractNumId w:val="19"/>
  </w:num>
  <w:num w:numId="5" w16cid:durableId="971178608">
    <w:abstractNumId w:val="8"/>
  </w:num>
  <w:num w:numId="6" w16cid:durableId="1305306237">
    <w:abstractNumId w:val="10"/>
  </w:num>
  <w:num w:numId="7" w16cid:durableId="1041245710">
    <w:abstractNumId w:val="11"/>
  </w:num>
  <w:num w:numId="8" w16cid:durableId="2118131250">
    <w:abstractNumId w:val="2"/>
  </w:num>
  <w:num w:numId="9" w16cid:durableId="570700036">
    <w:abstractNumId w:val="16"/>
  </w:num>
  <w:num w:numId="10" w16cid:durableId="644286340">
    <w:abstractNumId w:val="18"/>
  </w:num>
  <w:num w:numId="11" w16cid:durableId="446434035">
    <w:abstractNumId w:val="4"/>
  </w:num>
  <w:num w:numId="12" w16cid:durableId="103118896">
    <w:abstractNumId w:val="13"/>
  </w:num>
  <w:num w:numId="13" w16cid:durableId="494732475">
    <w:abstractNumId w:val="5"/>
  </w:num>
  <w:num w:numId="14" w16cid:durableId="1844933230">
    <w:abstractNumId w:val="1"/>
  </w:num>
  <w:num w:numId="15" w16cid:durableId="1917976621">
    <w:abstractNumId w:val="7"/>
  </w:num>
  <w:num w:numId="16" w16cid:durableId="423379921">
    <w:abstractNumId w:val="6"/>
  </w:num>
  <w:num w:numId="17" w16cid:durableId="378020748">
    <w:abstractNumId w:val="14"/>
  </w:num>
  <w:num w:numId="18" w16cid:durableId="2046446457">
    <w:abstractNumId w:val="22"/>
  </w:num>
  <w:num w:numId="19" w16cid:durableId="975835912">
    <w:abstractNumId w:val="15"/>
  </w:num>
  <w:num w:numId="20" w16cid:durableId="1363360476">
    <w:abstractNumId w:val="0"/>
  </w:num>
  <w:num w:numId="21" w16cid:durableId="1502430450">
    <w:abstractNumId w:val="17"/>
  </w:num>
  <w:num w:numId="22" w16cid:durableId="608973795">
    <w:abstractNumId w:val="3"/>
  </w:num>
  <w:num w:numId="23" w16cid:durableId="17903222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TrueTypeFonts/>
  <w:saveSubset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30DD"/>
    <w:rsid w:val="00011238"/>
    <w:rsid w:val="00013740"/>
    <w:rsid w:val="00016989"/>
    <w:rsid w:val="00026498"/>
    <w:rsid w:val="00030381"/>
    <w:rsid w:val="00031771"/>
    <w:rsid w:val="00034289"/>
    <w:rsid w:val="00040DCD"/>
    <w:rsid w:val="00043BD1"/>
    <w:rsid w:val="00044BC5"/>
    <w:rsid w:val="00054263"/>
    <w:rsid w:val="00055162"/>
    <w:rsid w:val="000562CC"/>
    <w:rsid w:val="00094B0D"/>
    <w:rsid w:val="000B2E85"/>
    <w:rsid w:val="000E3E7A"/>
    <w:rsid w:val="000F2969"/>
    <w:rsid w:val="000F3BD8"/>
    <w:rsid w:val="000F7F30"/>
    <w:rsid w:val="00100310"/>
    <w:rsid w:val="00106153"/>
    <w:rsid w:val="00117621"/>
    <w:rsid w:val="00120675"/>
    <w:rsid w:val="0012166D"/>
    <w:rsid w:val="00130F30"/>
    <w:rsid w:val="0013499E"/>
    <w:rsid w:val="00134A3D"/>
    <w:rsid w:val="00146F8D"/>
    <w:rsid w:val="001671E2"/>
    <w:rsid w:val="00175FAF"/>
    <w:rsid w:val="001761DC"/>
    <w:rsid w:val="00187268"/>
    <w:rsid w:val="00190F4E"/>
    <w:rsid w:val="00191806"/>
    <w:rsid w:val="00194427"/>
    <w:rsid w:val="001A5EFA"/>
    <w:rsid w:val="001B1567"/>
    <w:rsid w:val="001B3176"/>
    <w:rsid w:val="001B413D"/>
    <w:rsid w:val="001C3366"/>
    <w:rsid w:val="001C481E"/>
    <w:rsid w:val="001D33D4"/>
    <w:rsid w:val="001D4B02"/>
    <w:rsid w:val="001D5646"/>
    <w:rsid w:val="001E4643"/>
    <w:rsid w:val="001E55A7"/>
    <w:rsid w:val="001E5A6E"/>
    <w:rsid w:val="001F2FD4"/>
    <w:rsid w:val="001F500C"/>
    <w:rsid w:val="001F7AD5"/>
    <w:rsid w:val="00206F6D"/>
    <w:rsid w:val="00221BDE"/>
    <w:rsid w:val="00223AB1"/>
    <w:rsid w:val="002313B5"/>
    <w:rsid w:val="00235A61"/>
    <w:rsid w:val="00236FBF"/>
    <w:rsid w:val="00241520"/>
    <w:rsid w:val="00256E33"/>
    <w:rsid w:val="002623F0"/>
    <w:rsid w:val="00264D0B"/>
    <w:rsid w:val="00275788"/>
    <w:rsid w:val="002759E4"/>
    <w:rsid w:val="0029151D"/>
    <w:rsid w:val="002A0FD7"/>
    <w:rsid w:val="002A6F06"/>
    <w:rsid w:val="002B3DB6"/>
    <w:rsid w:val="002D040F"/>
    <w:rsid w:val="002D356A"/>
    <w:rsid w:val="002D5558"/>
    <w:rsid w:val="002F0A70"/>
    <w:rsid w:val="0030102F"/>
    <w:rsid w:val="00301A2B"/>
    <w:rsid w:val="00322859"/>
    <w:rsid w:val="003232BD"/>
    <w:rsid w:val="00335C0B"/>
    <w:rsid w:val="0036091E"/>
    <w:rsid w:val="00361509"/>
    <w:rsid w:val="0036221B"/>
    <w:rsid w:val="00362C06"/>
    <w:rsid w:val="00384688"/>
    <w:rsid w:val="003950D3"/>
    <w:rsid w:val="003B72C0"/>
    <w:rsid w:val="003C30C6"/>
    <w:rsid w:val="003D304A"/>
    <w:rsid w:val="003E2C78"/>
    <w:rsid w:val="003F3935"/>
    <w:rsid w:val="003F612B"/>
    <w:rsid w:val="003F75A8"/>
    <w:rsid w:val="004128F1"/>
    <w:rsid w:val="004344CC"/>
    <w:rsid w:val="00435DF0"/>
    <w:rsid w:val="00436590"/>
    <w:rsid w:val="0044067E"/>
    <w:rsid w:val="00442055"/>
    <w:rsid w:val="0044575D"/>
    <w:rsid w:val="00460100"/>
    <w:rsid w:val="00462856"/>
    <w:rsid w:val="00465375"/>
    <w:rsid w:val="00471E10"/>
    <w:rsid w:val="004835E8"/>
    <w:rsid w:val="00483CD1"/>
    <w:rsid w:val="004B0D1D"/>
    <w:rsid w:val="004B32F0"/>
    <w:rsid w:val="004B41E3"/>
    <w:rsid w:val="004D637F"/>
    <w:rsid w:val="004E10AE"/>
    <w:rsid w:val="004E402E"/>
    <w:rsid w:val="004E415F"/>
    <w:rsid w:val="004E5C56"/>
    <w:rsid w:val="00512FF5"/>
    <w:rsid w:val="00515EBC"/>
    <w:rsid w:val="00516829"/>
    <w:rsid w:val="00522C99"/>
    <w:rsid w:val="00525E48"/>
    <w:rsid w:val="005268E5"/>
    <w:rsid w:val="00526EC2"/>
    <w:rsid w:val="00536327"/>
    <w:rsid w:val="00542DBC"/>
    <w:rsid w:val="00560BBA"/>
    <w:rsid w:val="0056390F"/>
    <w:rsid w:val="00567D69"/>
    <w:rsid w:val="0057462F"/>
    <w:rsid w:val="0057516F"/>
    <w:rsid w:val="00586FBB"/>
    <w:rsid w:val="00592183"/>
    <w:rsid w:val="00592293"/>
    <w:rsid w:val="005A00EB"/>
    <w:rsid w:val="005A30DD"/>
    <w:rsid w:val="005C5CB5"/>
    <w:rsid w:val="005D173C"/>
    <w:rsid w:val="005D2003"/>
    <w:rsid w:val="00606E0F"/>
    <w:rsid w:val="00620272"/>
    <w:rsid w:val="0062096A"/>
    <w:rsid w:val="00622DD2"/>
    <w:rsid w:val="006241D2"/>
    <w:rsid w:val="00647742"/>
    <w:rsid w:val="0065529E"/>
    <w:rsid w:val="006668B9"/>
    <w:rsid w:val="00670152"/>
    <w:rsid w:val="006822A5"/>
    <w:rsid w:val="00682D76"/>
    <w:rsid w:val="00687530"/>
    <w:rsid w:val="006A647C"/>
    <w:rsid w:val="006B15ED"/>
    <w:rsid w:val="006C7143"/>
    <w:rsid w:val="006D1559"/>
    <w:rsid w:val="006D433E"/>
    <w:rsid w:val="006E18F6"/>
    <w:rsid w:val="006E6DEC"/>
    <w:rsid w:val="006F156E"/>
    <w:rsid w:val="00701A95"/>
    <w:rsid w:val="00726803"/>
    <w:rsid w:val="0073163A"/>
    <w:rsid w:val="00740E2D"/>
    <w:rsid w:val="00740F15"/>
    <w:rsid w:val="00743BEE"/>
    <w:rsid w:val="007537FE"/>
    <w:rsid w:val="00762BED"/>
    <w:rsid w:val="00762D4D"/>
    <w:rsid w:val="00773685"/>
    <w:rsid w:val="0078013A"/>
    <w:rsid w:val="0078468B"/>
    <w:rsid w:val="0078584E"/>
    <w:rsid w:val="007A39FF"/>
    <w:rsid w:val="007A4963"/>
    <w:rsid w:val="007B336D"/>
    <w:rsid w:val="007B3CA7"/>
    <w:rsid w:val="007B5761"/>
    <w:rsid w:val="007C1E6C"/>
    <w:rsid w:val="007D11B4"/>
    <w:rsid w:val="007D226E"/>
    <w:rsid w:val="007D320B"/>
    <w:rsid w:val="007E4A22"/>
    <w:rsid w:val="007E7573"/>
    <w:rsid w:val="00810796"/>
    <w:rsid w:val="00811263"/>
    <w:rsid w:val="008122F7"/>
    <w:rsid w:val="008141E6"/>
    <w:rsid w:val="008203E8"/>
    <w:rsid w:val="0083178D"/>
    <w:rsid w:val="0084060E"/>
    <w:rsid w:val="0084185E"/>
    <w:rsid w:val="008420D6"/>
    <w:rsid w:val="008420F0"/>
    <w:rsid w:val="00861189"/>
    <w:rsid w:val="00864A3E"/>
    <w:rsid w:val="008840DE"/>
    <w:rsid w:val="00893DA3"/>
    <w:rsid w:val="008A2C99"/>
    <w:rsid w:val="008A50DC"/>
    <w:rsid w:val="008B526B"/>
    <w:rsid w:val="008B5C7A"/>
    <w:rsid w:val="008D1949"/>
    <w:rsid w:val="008E0FD8"/>
    <w:rsid w:val="008E5F2C"/>
    <w:rsid w:val="008F12AC"/>
    <w:rsid w:val="008F2EF5"/>
    <w:rsid w:val="0090473F"/>
    <w:rsid w:val="009073B2"/>
    <w:rsid w:val="0091144B"/>
    <w:rsid w:val="00915E9B"/>
    <w:rsid w:val="00924BA7"/>
    <w:rsid w:val="00930E5E"/>
    <w:rsid w:val="00932E49"/>
    <w:rsid w:val="0093529E"/>
    <w:rsid w:val="00942C53"/>
    <w:rsid w:val="00945EA7"/>
    <w:rsid w:val="00955FBB"/>
    <w:rsid w:val="00956192"/>
    <w:rsid w:val="0096057F"/>
    <w:rsid w:val="00976AB2"/>
    <w:rsid w:val="00983122"/>
    <w:rsid w:val="009A6615"/>
    <w:rsid w:val="009B207F"/>
    <w:rsid w:val="009C1924"/>
    <w:rsid w:val="009D057D"/>
    <w:rsid w:val="009E026C"/>
    <w:rsid w:val="009E3F14"/>
    <w:rsid w:val="009F59E2"/>
    <w:rsid w:val="009F6309"/>
    <w:rsid w:val="00A031C1"/>
    <w:rsid w:val="00A101D0"/>
    <w:rsid w:val="00A150B9"/>
    <w:rsid w:val="00A26B8C"/>
    <w:rsid w:val="00A3168A"/>
    <w:rsid w:val="00A34A62"/>
    <w:rsid w:val="00A45B2C"/>
    <w:rsid w:val="00A45FF6"/>
    <w:rsid w:val="00A532E8"/>
    <w:rsid w:val="00A54691"/>
    <w:rsid w:val="00A62EE1"/>
    <w:rsid w:val="00A64E00"/>
    <w:rsid w:val="00A66816"/>
    <w:rsid w:val="00AA01B7"/>
    <w:rsid w:val="00AA29E1"/>
    <w:rsid w:val="00AB3EFD"/>
    <w:rsid w:val="00AB4F57"/>
    <w:rsid w:val="00AD0C83"/>
    <w:rsid w:val="00AE0688"/>
    <w:rsid w:val="00AE16AD"/>
    <w:rsid w:val="00B0516B"/>
    <w:rsid w:val="00B12AD4"/>
    <w:rsid w:val="00B2548F"/>
    <w:rsid w:val="00B41239"/>
    <w:rsid w:val="00B41D1D"/>
    <w:rsid w:val="00B54DB8"/>
    <w:rsid w:val="00B62B68"/>
    <w:rsid w:val="00B658D9"/>
    <w:rsid w:val="00B679D1"/>
    <w:rsid w:val="00B718CF"/>
    <w:rsid w:val="00B751A2"/>
    <w:rsid w:val="00B76816"/>
    <w:rsid w:val="00B8723F"/>
    <w:rsid w:val="00BA5769"/>
    <w:rsid w:val="00BB0648"/>
    <w:rsid w:val="00BB5279"/>
    <w:rsid w:val="00BB6A25"/>
    <w:rsid w:val="00BC0EAF"/>
    <w:rsid w:val="00BC1BB0"/>
    <w:rsid w:val="00BD5910"/>
    <w:rsid w:val="00BE7C55"/>
    <w:rsid w:val="00C07349"/>
    <w:rsid w:val="00C110D9"/>
    <w:rsid w:val="00C126E4"/>
    <w:rsid w:val="00C3441F"/>
    <w:rsid w:val="00C35BE0"/>
    <w:rsid w:val="00C42713"/>
    <w:rsid w:val="00C4481C"/>
    <w:rsid w:val="00C71502"/>
    <w:rsid w:val="00C748B1"/>
    <w:rsid w:val="00C81721"/>
    <w:rsid w:val="00C821BD"/>
    <w:rsid w:val="00C90C68"/>
    <w:rsid w:val="00C95C37"/>
    <w:rsid w:val="00C9685C"/>
    <w:rsid w:val="00C96F10"/>
    <w:rsid w:val="00CA59E9"/>
    <w:rsid w:val="00CC1B54"/>
    <w:rsid w:val="00CC7BB9"/>
    <w:rsid w:val="00CE76C0"/>
    <w:rsid w:val="00CF3C8E"/>
    <w:rsid w:val="00CF4003"/>
    <w:rsid w:val="00D025B1"/>
    <w:rsid w:val="00D16698"/>
    <w:rsid w:val="00D2004D"/>
    <w:rsid w:val="00D31763"/>
    <w:rsid w:val="00D54AC6"/>
    <w:rsid w:val="00D54D4D"/>
    <w:rsid w:val="00D62258"/>
    <w:rsid w:val="00D659F0"/>
    <w:rsid w:val="00D7078F"/>
    <w:rsid w:val="00D7438A"/>
    <w:rsid w:val="00D75EBE"/>
    <w:rsid w:val="00D844D6"/>
    <w:rsid w:val="00D85629"/>
    <w:rsid w:val="00D8786D"/>
    <w:rsid w:val="00D90700"/>
    <w:rsid w:val="00D91DC2"/>
    <w:rsid w:val="00DB3895"/>
    <w:rsid w:val="00DC159B"/>
    <w:rsid w:val="00DC6047"/>
    <w:rsid w:val="00DD561B"/>
    <w:rsid w:val="00DF76C2"/>
    <w:rsid w:val="00E22004"/>
    <w:rsid w:val="00E31FBE"/>
    <w:rsid w:val="00E35213"/>
    <w:rsid w:val="00E36FBC"/>
    <w:rsid w:val="00E43757"/>
    <w:rsid w:val="00E51324"/>
    <w:rsid w:val="00E53B6B"/>
    <w:rsid w:val="00E54731"/>
    <w:rsid w:val="00E54C45"/>
    <w:rsid w:val="00E73F69"/>
    <w:rsid w:val="00E96B7E"/>
    <w:rsid w:val="00EA0BCB"/>
    <w:rsid w:val="00EA7BEF"/>
    <w:rsid w:val="00EB0532"/>
    <w:rsid w:val="00EC039A"/>
    <w:rsid w:val="00EC4F38"/>
    <w:rsid w:val="00EC61BA"/>
    <w:rsid w:val="00ED1BD8"/>
    <w:rsid w:val="00EE1E1A"/>
    <w:rsid w:val="00EF02E6"/>
    <w:rsid w:val="00EF337A"/>
    <w:rsid w:val="00F00938"/>
    <w:rsid w:val="00F07ABB"/>
    <w:rsid w:val="00F10D23"/>
    <w:rsid w:val="00F22C84"/>
    <w:rsid w:val="00F26CA9"/>
    <w:rsid w:val="00F41F2D"/>
    <w:rsid w:val="00F558D5"/>
    <w:rsid w:val="00F564F1"/>
    <w:rsid w:val="00F57C44"/>
    <w:rsid w:val="00F706C3"/>
    <w:rsid w:val="00F80512"/>
    <w:rsid w:val="00F8110E"/>
    <w:rsid w:val="00F81184"/>
    <w:rsid w:val="00F91C96"/>
    <w:rsid w:val="00F93C98"/>
    <w:rsid w:val="00F94720"/>
    <w:rsid w:val="00FA09C4"/>
    <w:rsid w:val="00FA699D"/>
    <w:rsid w:val="00FC5350"/>
    <w:rsid w:val="00FE31C3"/>
    <w:rsid w:val="01467C29"/>
    <w:rsid w:val="014C60AD"/>
    <w:rsid w:val="025B110C"/>
    <w:rsid w:val="04FFFBD9"/>
    <w:rsid w:val="053E13E3"/>
    <w:rsid w:val="05A8F4A5"/>
    <w:rsid w:val="0935880F"/>
    <w:rsid w:val="0F78EC4F"/>
    <w:rsid w:val="1106AA77"/>
    <w:rsid w:val="14AA4B10"/>
    <w:rsid w:val="14AA4B10"/>
    <w:rsid w:val="1595AF4C"/>
    <w:rsid w:val="15D38829"/>
    <w:rsid w:val="1819EA0D"/>
    <w:rsid w:val="1A32E1BD"/>
    <w:rsid w:val="1AB36C31"/>
    <w:rsid w:val="1B593031"/>
    <w:rsid w:val="1BF0A9F7"/>
    <w:rsid w:val="1D7364DF"/>
    <w:rsid w:val="22442966"/>
    <w:rsid w:val="2395CCFD"/>
    <w:rsid w:val="23A6DD45"/>
    <w:rsid w:val="23B82359"/>
    <w:rsid w:val="248A6C50"/>
    <w:rsid w:val="248A6C50"/>
    <w:rsid w:val="27F30E78"/>
    <w:rsid w:val="27F30E78"/>
    <w:rsid w:val="282A6590"/>
    <w:rsid w:val="29948220"/>
    <w:rsid w:val="29948220"/>
    <w:rsid w:val="29EE6BD0"/>
    <w:rsid w:val="2AE6962C"/>
    <w:rsid w:val="2C635D1A"/>
    <w:rsid w:val="2EFD9E61"/>
    <w:rsid w:val="2FB52288"/>
    <w:rsid w:val="320FC79C"/>
    <w:rsid w:val="331FD027"/>
    <w:rsid w:val="33C65FB7"/>
    <w:rsid w:val="33E298D3"/>
    <w:rsid w:val="34D7D76D"/>
    <w:rsid w:val="3518E839"/>
    <w:rsid w:val="38760025"/>
    <w:rsid w:val="3A33FA6A"/>
    <w:rsid w:val="3C870CF8"/>
    <w:rsid w:val="3DE0CF4E"/>
    <w:rsid w:val="4074C97C"/>
    <w:rsid w:val="408430B3"/>
    <w:rsid w:val="40B7FFA5"/>
    <w:rsid w:val="426331F3"/>
    <w:rsid w:val="43090B80"/>
    <w:rsid w:val="454AEBDD"/>
    <w:rsid w:val="46A4DDBF"/>
    <w:rsid w:val="47A8B03E"/>
    <w:rsid w:val="4B9D0397"/>
    <w:rsid w:val="4CF56C0A"/>
    <w:rsid w:val="4D7E95BD"/>
    <w:rsid w:val="4FCCF83C"/>
    <w:rsid w:val="508F7283"/>
    <w:rsid w:val="50CF2337"/>
    <w:rsid w:val="513B8816"/>
    <w:rsid w:val="513B8816"/>
    <w:rsid w:val="51D6C657"/>
    <w:rsid w:val="5262E8F0"/>
    <w:rsid w:val="52FC34F8"/>
    <w:rsid w:val="56139075"/>
    <w:rsid w:val="565E7C2D"/>
    <w:rsid w:val="56D76659"/>
    <w:rsid w:val="57CCB97E"/>
    <w:rsid w:val="5C5C0ACE"/>
    <w:rsid w:val="5D171F2C"/>
    <w:rsid w:val="5F695F4A"/>
    <w:rsid w:val="5F695F4A"/>
    <w:rsid w:val="5F72E1DE"/>
    <w:rsid w:val="5FF1F223"/>
    <w:rsid w:val="637DD93D"/>
    <w:rsid w:val="6A8C7BB0"/>
    <w:rsid w:val="72314ED2"/>
    <w:rsid w:val="751A953C"/>
    <w:rsid w:val="7680B156"/>
    <w:rsid w:val="77D36AEC"/>
    <w:rsid w:val="7BA8A613"/>
    <w:rsid w:val="7C08E60F"/>
    <w:rsid w:val="7F34C864"/>
    <w:rsid w:val="7F703B7C"/>
    <w:rsid w:val="7FD2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A690535"/>
  <w15:docId w15:val="{23C7C7C7-442B-41B3-A374-EA45039DF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ny" w:default="1">
    <w:name w:val="Normal"/>
    <w:qFormat/>
    <w:rsid w:val="00D54AC6"/>
    <w:pPr>
      <w:widowControl w:val="0"/>
      <w:overflowPunct w:val="0"/>
      <w:autoSpaceDE w:val="0"/>
      <w:autoSpaceDN w:val="0"/>
      <w:adjustRightInd w:val="0"/>
      <w:textAlignment w:val="baseline"/>
    </w:pPr>
  </w:style>
  <w:style w:type="paragraph" w:styleId="Nagwek1">
    <w:name w:val="heading 1"/>
    <w:basedOn w:val="Normalny"/>
    <w:next w:val="Normalny"/>
    <w:qFormat/>
    <w:rsid w:val="00044BC5"/>
    <w:pPr>
      <w:keepNext/>
      <w:jc w:val="center"/>
      <w:outlineLvl w:val="0"/>
    </w:pPr>
    <w:rPr>
      <w:i/>
      <w:iCs/>
    </w:rPr>
  </w:style>
  <w:style w:type="paragraph" w:styleId="Nagwek2">
    <w:name w:val="heading 2"/>
    <w:basedOn w:val="Normalny"/>
    <w:next w:val="Normalny"/>
    <w:qFormat/>
    <w:rsid w:val="00F706C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qFormat/>
    <w:rsid w:val="004B32F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Nagwek5">
    <w:name w:val="heading 5"/>
    <w:basedOn w:val="Normalny"/>
    <w:next w:val="Normalny"/>
    <w:qFormat/>
    <w:rsid w:val="00BB527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qFormat/>
    <w:rsid w:val="00BB5279"/>
    <w:pPr>
      <w:spacing w:before="240" w:after="60"/>
      <w:outlineLvl w:val="5"/>
    </w:pPr>
    <w:rPr>
      <w:b/>
      <w:bCs/>
      <w:sz w:val="22"/>
      <w:szCs w:val="22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Nagwek">
    <w:name w:val="header"/>
    <w:basedOn w:val="Normalny"/>
    <w:rsid w:val="007E4A22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rsid w:val="007E4A22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  <w:rsid w:val="00F558D5"/>
  </w:style>
  <w:style w:type="paragraph" w:styleId="Tekstdymka">
    <w:name w:val="Balloon Text"/>
    <w:basedOn w:val="Normalny"/>
    <w:semiHidden/>
    <w:rsid w:val="006241D2"/>
    <w:rPr>
      <w:rFonts w:ascii="Tahoma" w:hAnsi="Tahoma" w:cs="Tahoma"/>
      <w:sz w:val="16"/>
      <w:szCs w:val="16"/>
    </w:rPr>
  </w:style>
  <w:style w:type="paragraph" w:styleId="Tekstpodstawowywcity">
    <w:name w:val="Body Text Indent"/>
    <w:basedOn w:val="Normalny"/>
    <w:rsid w:val="00740E2D"/>
    <w:pPr>
      <w:ind w:firstLine="708"/>
      <w:jc w:val="both"/>
    </w:pPr>
  </w:style>
  <w:style w:type="paragraph" w:styleId="Tekstpodstawowy">
    <w:name w:val="Body Text"/>
    <w:basedOn w:val="Normalny"/>
    <w:rsid w:val="0096057F"/>
    <w:pPr>
      <w:spacing w:after="120"/>
    </w:pPr>
  </w:style>
  <w:style w:type="paragraph" w:styleId="Tekstprzypisukocowego">
    <w:name w:val="endnote text"/>
    <w:basedOn w:val="Normalny"/>
    <w:semiHidden/>
    <w:rsid w:val="00BB5279"/>
  </w:style>
  <w:style w:type="table" w:styleId="Tabela-Siatka">
    <w:name w:val="Table Grid"/>
    <w:basedOn w:val="Standardowy"/>
    <w:rsid w:val="00BB6A2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cze">
    <w:name w:val="Hyperlink"/>
    <w:rsid w:val="00B41D1D"/>
    <w:rPr>
      <w:color w:val="0000FF"/>
      <w:u w:val="single"/>
    </w:rPr>
  </w:style>
  <w:style w:type="character" w:styleId="Pogrubienie">
    <w:name w:val="Strong"/>
    <w:qFormat/>
    <w:rsid w:val="0062096A"/>
    <w:rPr>
      <w:b/>
      <w:bCs/>
    </w:r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62096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hAnsi="Courier New" w:cs="Courier New"/>
    </w:rPr>
  </w:style>
  <w:style w:type="character" w:styleId="HTML-wstpniesformatowanyZnak" w:customStyle="1">
    <w:name w:val="HTML - wstępnie sformatowany Znak"/>
    <w:link w:val="HTML-wstpniesformatowany"/>
    <w:uiPriority w:val="99"/>
    <w:rsid w:val="0062096A"/>
    <w:rPr>
      <w:rFonts w:ascii="Courier New" w:hAnsi="Courier New" w:cs="Courier New"/>
    </w:rPr>
  </w:style>
  <w:style w:type="paragraph" w:styleId="Akapitzlist">
    <w:name w:val="List Paragraph"/>
    <w:basedOn w:val="Normalny"/>
    <w:uiPriority w:val="34"/>
    <w:qFormat/>
    <w:rsid w:val="00B62B68"/>
    <w:pPr>
      <w:ind w:left="720"/>
      <w:contextualSpacing/>
    </w:pPr>
  </w:style>
  <w:style w:type="paragraph" w:styleId="Tekstpodstawowy2">
    <w:name w:val="Body Text 2"/>
    <w:basedOn w:val="Normalny"/>
    <w:link w:val="Tekstpodstawowy2Znak"/>
    <w:rsid w:val="0083178D"/>
    <w:pPr>
      <w:spacing w:after="120" w:line="480" w:lineRule="auto"/>
    </w:pPr>
  </w:style>
  <w:style w:type="character" w:styleId="Tekstpodstawowy2Znak" w:customStyle="1">
    <w:name w:val="Tekst podstawowy 2 Znak"/>
    <w:basedOn w:val="Domylnaczcionkaakapitu"/>
    <w:link w:val="Tekstpodstawowy2"/>
    <w:rsid w:val="008317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684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4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139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96230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2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2261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4.xml" Id="rId14" /><Relationship Type="http://schemas.openxmlformats.org/officeDocument/2006/relationships/image" Target="/media/image4.png" Id="Rd3027a66bb1145ca" /><Relationship Type="http://schemas.openxmlformats.org/officeDocument/2006/relationships/image" Target="/media/image5.png" Id="Re37297951212448e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renata\USTAWI~1\Temp\weii-szablon.dot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36DB701C4BF824A8EE881E4A9791CE8" ma:contentTypeVersion="5" ma:contentTypeDescription="Utwórz nowy dokument." ma:contentTypeScope="" ma:versionID="a74f51b492c378ca6955a2a13185b79c">
  <xsd:schema xmlns:xsd="http://www.w3.org/2001/XMLSchema" xmlns:xs="http://www.w3.org/2001/XMLSchema" xmlns:p="http://schemas.microsoft.com/office/2006/metadata/properties" xmlns:ns2="efce67f7-adf8-47c6-9815-2fa9c1fb0eeb" targetNamespace="http://schemas.microsoft.com/office/2006/metadata/properties" ma:root="true" ma:fieldsID="3dff79ce4e4868dfc972334d9b49efa8" ns2:_="">
    <xsd:import namespace="efce67f7-adf8-47c6-9815-2fa9c1fb0ee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e67f7-adf8-47c6-9815-2fa9c1fb0ee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fce67f7-adf8-47c6-9815-2fa9c1fb0eeb" xsi:nil="true"/>
  </documentManagement>
</p:properties>
</file>

<file path=customXml/itemProps1.xml><?xml version="1.0" encoding="utf-8"?>
<ds:datastoreItem xmlns:ds="http://schemas.openxmlformats.org/officeDocument/2006/customXml" ds:itemID="{D65680FD-74CC-4C40-9BC7-F84B251D1E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D63C00-687A-4F15-ADA1-F6E37B0DA419}"/>
</file>

<file path=customXml/itemProps3.xml><?xml version="1.0" encoding="utf-8"?>
<ds:datastoreItem xmlns:ds="http://schemas.openxmlformats.org/officeDocument/2006/customXml" ds:itemID="{D4533B23-A740-42C8-807D-10B7B7AC1B42}"/>
</file>

<file path=customXml/itemProps4.xml><?xml version="1.0" encoding="utf-8"?>
<ds:datastoreItem xmlns:ds="http://schemas.openxmlformats.org/officeDocument/2006/customXml" ds:itemID="{2DFAA1CA-342D-407D-A5E0-0F340075EC9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weii-szablon</ap:Template>
  <ap:Application>Microsoft Word for the web</ap:Application>
  <ap:DocSecurity>0</ap:DocSecurity>
  <ap:ScaleCrop>false</ap:ScaleCrop>
  <ap:Company>Politechnika Rzeszowska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DWEiI</dc:creator>
  <lastModifiedBy>Marek Karbarz</lastModifiedBy>
  <revision>26</revision>
  <lastPrinted>2018-10-15T08:55:00.0000000Z</lastPrinted>
  <dcterms:created xsi:type="dcterms:W3CDTF">2020-02-24T10:56:00.0000000Z</dcterms:created>
  <dcterms:modified xsi:type="dcterms:W3CDTF">2024-11-03T11:40:56.8965589Z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0x010100636DB701C4BF824A8EE881E4A9791CE8</vt:lpwstr>
  </property>
</Properties>
</file>